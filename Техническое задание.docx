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2B6E25E8" w:rsidR="00032146" w:rsidRPr="00660355" w:rsidRDefault="00660355" w:rsidP="00C37651">
            <w:pPr>
              <w:pStyle w:val="a0"/>
              <w:ind w:firstLine="0"/>
              <w:jc w:val="center"/>
              <w:rPr>
                <w:szCs w:val="28"/>
              </w:rPr>
            </w:pPr>
            <w:r w:rsidRPr="00660355">
              <w:rPr>
                <w:szCs w:val="28"/>
              </w:rPr>
              <w:t>Разработка программного обеспечения «Жизнь» для исследование компьютерной модели искусственной жизни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4519C0F7" w:rsidR="00032146" w:rsidRPr="004001FD" w:rsidRDefault="00375BF9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Техническое задание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2D8976CB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793EC3">
              <w:rPr>
                <w:color w:val="FF0000"/>
              </w:rPr>
              <w:t>.</w:t>
            </w:r>
            <w:r w:rsidR="00827B62">
              <w:rPr>
                <w:color w:val="FF0000"/>
              </w:rPr>
              <w:t xml:space="preserve"> </w:t>
            </w:r>
            <w:r w:rsidR="00660355">
              <w:t>557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7BE87A3E" w:rsidR="00032146" w:rsidRPr="00F55492" w:rsidRDefault="009345AC" w:rsidP="00C37651">
            <w:pPr>
              <w:pStyle w:val="a0"/>
              <w:ind w:firstLine="0"/>
            </w:pPr>
            <w:r w:rsidRPr="009345AC">
              <w:t>Д.Е. Истомин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0" w:name="_Toc115102442"/>
      <w:bookmarkStart w:id="1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6A56F33B" w14:textId="4F5D416B" w:rsidR="0000752A" w:rsidRDefault="00185CCF" w:rsidP="0000752A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34620" w:history="1">
        <w:r w:rsidR="0000752A" w:rsidRPr="0053555D">
          <w:rPr>
            <w:rStyle w:val="ae"/>
            <w:noProof/>
          </w:rPr>
          <w:t>Техническое задание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_Toc231334620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3</w:t>
        </w:r>
        <w:r w:rsidR="0000752A">
          <w:rPr>
            <w:noProof/>
            <w:webHidden/>
          </w:rPr>
          <w:fldChar w:fldCharType="end"/>
        </w:r>
      </w:hyperlink>
    </w:p>
    <w:p w14:paraId="24BE0D68" w14:textId="25725039" w:rsidR="0000752A" w:rsidRDefault="0000752A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1" w:history="1">
        <w:r w:rsidRPr="0053555D">
          <w:rPr>
            <w:rStyle w:val="ae"/>
            <w:noProof/>
          </w:rPr>
          <w:t>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_Toc231334621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1502A2" w14:textId="7C14B300" w:rsidR="0000752A" w:rsidRDefault="0000752A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2" w:history="1">
        <w:r w:rsidRPr="0053555D">
          <w:rPr>
            <w:rStyle w:val="ae"/>
            <w:noProof/>
          </w:rPr>
          <w:t>Цели и назначение создания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_Toc231334622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12CF01" w14:textId="2B48FC7F" w:rsidR="0000752A" w:rsidRDefault="0000752A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3" w:history="1">
        <w:r w:rsidRPr="0053555D">
          <w:rPr>
            <w:rStyle w:val="ae"/>
            <w:noProof/>
          </w:rPr>
          <w:t>Характеристика объекта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_Toc231334623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9C1E27" w14:textId="03F44760" w:rsidR="0000752A" w:rsidRDefault="0000752A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4" w:history="1">
        <w:r w:rsidRPr="0053555D">
          <w:rPr>
            <w:rStyle w:val="ae"/>
            <w:noProof/>
          </w:rPr>
          <w:t>Требования к автоматизированной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_Toc231334624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3D67E8" w14:textId="58003593" w:rsidR="0000752A" w:rsidRDefault="0000752A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5" w:history="1">
        <w:r w:rsidRPr="0053555D">
          <w:rPr>
            <w:rStyle w:val="ae"/>
            <w:noProof/>
          </w:rPr>
          <w:t>Состав и содержание работ по созданию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_Toc231334625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C8006C" w14:textId="6116D3C0" w:rsidR="0000752A" w:rsidRDefault="0000752A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6" w:history="1">
        <w:r w:rsidRPr="0053555D">
          <w:rPr>
            <w:rStyle w:val="ae"/>
            <w:noProof/>
          </w:rPr>
          <w:t>Порядок разработки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_Toc231334626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C4EEF5" w14:textId="68D54836" w:rsidR="0000752A" w:rsidRDefault="0000752A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7" w:history="1">
        <w:r w:rsidRPr="0053555D">
          <w:rPr>
            <w:rStyle w:val="ae"/>
            <w:noProof/>
          </w:rPr>
          <w:t>Порядок контроля и приёмки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_Toc231334627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102CA5" w14:textId="1A30B89D" w:rsidR="0000752A" w:rsidRDefault="0000752A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8" w:history="1">
        <w:r w:rsidRPr="0053555D">
          <w:rPr>
            <w:rStyle w:val="ae"/>
            <w:noProof/>
          </w:rPr>
          <w:t>Требования к составу и содержанию работ по подготовке объекта автоматизации к вводу автоматизированной системы в 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_Toc231334628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8D8CEF" w14:textId="5D855CFC" w:rsidR="0000752A" w:rsidRDefault="0000752A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9" w:history="1">
        <w:r w:rsidRPr="0053555D">
          <w:rPr>
            <w:rStyle w:val="ae"/>
            <w:noProof/>
          </w:rPr>
          <w:t>Требования к документированию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_Toc231334629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64823E" w14:textId="16AFEED0" w:rsidR="0000752A" w:rsidRDefault="0000752A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30" w:history="1">
        <w:r w:rsidRPr="0053555D">
          <w:rPr>
            <w:rStyle w:val="ae"/>
            <w:noProof/>
          </w:rPr>
          <w:t>Источники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_Toc231334630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6CFBC6" w14:textId="24E56110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564FB9DA" w14:textId="780698BF" w:rsidR="00457D8A" w:rsidRPr="007D7CD6" w:rsidRDefault="009F68E2" w:rsidP="00375BF9">
      <w:pPr>
        <w:pStyle w:val="1"/>
        <w:spacing w:after="0"/>
        <w:jc w:val="both"/>
      </w:pPr>
      <w:bookmarkStart w:id="2" w:name="_Toc221608837"/>
      <w:bookmarkStart w:id="3" w:name="_Toc231334620"/>
      <w:bookmarkEnd w:id="0"/>
      <w:bookmarkEnd w:id="1"/>
      <w:r>
        <w:lastRenderedPageBreak/>
        <w:t>Техническое задание</w:t>
      </w:r>
      <w:bookmarkEnd w:id="2"/>
      <w:bookmarkEnd w:id="3"/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6105B1CF" w14:textId="75EDBA80" w:rsidR="00185CCF" w:rsidRDefault="007D7CD6" w:rsidP="00185CCF">
      <w:pPr>
        <w:spacing w:after="0" w:line="240" w:lineRule="auto"/>
        <w:ind w:firstLine="709"/>
        <w:jc w:val="both"/>
      </w:pPr>
      <w:r>
        <w:t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продукту. Он определяет функциональные и нефункциональные требования, а также спецификации и ограничения, которые должны быть учтены при разработке программного обеспечения (ПО). ТЗ на разработку автоматизированной системы (АС) создаётся согласно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 и содержит 10 обязательных разделов.</w:t>
      </w:r>
    </w:p>
    <w:p w14:paraId="4182C67F" w14:textId="01846569" w:rsidR="00544852" w:rsidRDefault="00544852" w:rsidP="00185CCF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представлено ниже.</w:t>
      </w:r>
    </w:p>
    <w:p w14:paraId="2AD42715" w14:textId="77777777" w:rsidR="00375BF9" w:rsidRDefault="00375BF9" w:rsidP="00185CCF">
      <w:pPr>
        <w:spacing w:after="0" w:line="240" w:lineRule="auto"/>
        <w:ind w:firstLine="709"/>
        <w:jc w:val="both"/>
      </w:pPr>
    </w:p>
    <w:p w14:paraId="596293AE" w14:textId="77777777" w:rsidR="00375BF9" w:rsidRDefault="00375BF9" w:rsidP="00185CCF">
      <w:pPr>
        <w:spacing w:after="0" w:line="240" w:lineRule="auto"/>
        <w:ind w:firstLine="709"/>
        <w:jc w:val="both"/>
      </w:pPr>
    </w:p>
    <w:p w14:paraId="7965AF30" w14:textId="3865A412" w:rsidR="00544852" w:rsidRDefault="00544852" w:rsidP="00375BF9">
      <w:pPr>
        <w:pStyle w:val="2"/>
        <w:jc w:val="both"/>
      </w:pPr>
      <w:bookmarkStart w:id="4" w:name="_Toc231334621"/>
      <w:r>
        <w:t>Общие сведения</w:t>
      </w:r>
      <w:bookmarkEnd w:id="4"/>
    </w:p>
    <w:p w14:paraId="6477E3EC" w14:textId="77777777" w:rsidR="00375BF9" w:rsidRDefault="00375BF9" w:rsidP="00375BF9">
      <w:pPr>
        <w:spacing w:after="0" w:line="240" w:lineRule="auto"/>
        <w:ind w:firstLine="709"/>
        <w:jc w:val="both"/>
      </w:pPr>
    </w:p>
    <w:p w14:paraId="37865B34" w14:textId="77777777" w:rsidR="00375BF9" w:rsidRDefault="00375BF9" w:rsidP="00375BF9">
      <w:pPr>
        <w:spacing w:after="0" w:line="240" w:lineRule="auto"/>
        <w:ind w:firstLine="709"/>
        <w:jc w:val="both"/>
      </w:pPr>
    </w:p>
    <w:p w14:paraId="5AB51B2F" w14:textId="4E5AF20C" w:rsidR="00DB71FD" w:rsidRDefault="00DB71FD" w:rsidP="00FB0154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</w:t>
      </w:r>
      <w:r w:rsidRPr="00DB71FD">
        <w:t xml:space="preserve">олное наименование АС и </w:t>
      </w:r>
      <w:r w:rsidR="00450ABA">
        <w:t>её</w:t>
      </w:r>
      <w:r w:rsidRPr="008150FE">
        <w:rPr>
          <w:color w:val="FF0000"/>
        </w:rPr>
        <w:t xml:space="preserve"> </w:t>
      </w:r>
      <w:r w:rsidRPr="00DB71FD">
        <w:t>условное обозначение</w:t>
      </w:r>
      <w:r>
        <w:t xml:space="preserve">: </w:t>
      </w:r>
      <w:r w:rsidRPr="00DB71FD">
        <w:t>программно</w:t>
      </w:r>
      <w:r w:rsidR="00FB0154">
        <w:t>е</w:t>
      </w:r>
      <w:r w:rsidRPr="00DB71FD">
        <w:t xml:space="preserve"> обеспечени</w:t>
      </w:r>
      <w:r w:rsidR="00FB0154">
        <w:t>е</w:t>
      </w:r>
      <w:r w:rsidRPr="00DB71FD">
        <w:t xml:space="preserve"> «Жизнь» для исследование компьютерной модели искусственной жизни</w:t>
      </w:r>
      <w:r w:rsidR="00FB0154">
        <w:t xml:space="preserve"> (игра «Жизнь»).</w:t>
      </w:r>
    </w:p>
    <w:p w14:paraId="3089FE3F" w14:textId="6CC7A2D2" w:rsidR="005B197A" w:rsidRDefault="005B197A" w:rsidP="00FB0154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</w:t>
      </w:r>
      <w:r w:rsidRPr="005B197A">
        <w:t xml:space="preserve">аименование организации </w:t>
      </w:r>
      <w:r w:rsidR="002031F4">
        <w:t>–</w:t>
      </w:r>
      <w:r w:rsidRPr="005B197A">
        <w:t xml:space="preserve"> заказчика АС</w:t>
      </w:r>
      <w:r>
        <w:t>: факультет среднего профессионального образования Орского гуманитарно-технологического института филиала Оренбургского государственного университета.</w:t>
      </w:r>
    </w:p>
    <w:p w14:paraId="44167E57" w14:textId="6D2C8BCC" w:rsidR="005B197A" w:rsidRDefault="00855E5D" w:rsidP="00FB0154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Документ,</w:t>
      </w:r>
      <w:r w:rsidR="005B197A">
        <w:t xml:space="preserve"> на основании которого создаётся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04.02.2026.</w:t>
      </w:r>
    </w:p>
    <w:p w14:paraId="0914660A" w14:textId="2D3FC04D" w:rsidR="00855E5D" w:rsidRDefault="00855E5D" w:rsidP="00FB0154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Плановые сроки:</w:t>
      </w:r>
    </w:p>
    <w:p w14:paraId="65D03F0A" w14:textId="41EDF7AA" w:rsidR="00855E5D" w:rsidRDefault="00855E5D" w:rsidP="00855E5D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Начало работ – 10.02.2026</w:t>
      </w:r>
    </w:p>
    <w:p w14:paraId="55F8A858" w14:textId="20382704" w:rsidR="00855E5D" w:rsidRDefault="00855E5D" w:rsidP="00855E5D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Окончание работ – 13.06.2026</w:t>
      </w:r>
    </w:p>
    <w:p w14:paraId="4C20ED8D" w14:textId="77777777" w:rsidR="00375BF9" w:rsidRDefault="00375BF9" w:rsidP="00855E5D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8BEC405" w14:textId="77777777" w:rsidR="00375BF9" w:rsidRDefault="00375BF9" w:rsidP="00855E5D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625998E" w14:textId="5C387B4B" w:rsidR="00375BF9" w:rsidRDefault="00375BF9" w:rsidP="00375BF9">
      <w:pPr>
        <w:pStyle w:val="2"/>
        <w:jc w:val="both"/>
      </w:pPr>
      <w:bookmarkStart w:id="5" w:name="_Toc231334622"/>
      <w:r>
        <w:t>Цели и назначение создания</w:t>
      </w:r>
      <w:bookmarkEnd w:id="5"/>
    </w:p>
    <w:p w14:paraId="44BB7288" w14:textId="77777777" w:rsidR="00375BF9" w:rsidRDefault="00375BF9" w:rsidP="00855E5D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A3D1EAC" w14:textId="77777777" w:rsidR="00375BF9" w:rsidRPr="00375BF9" w:rsidRDefault="00375BF9" w:rsidP="00855E5D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BA66FE7" w14:textId="77777777" w:rsidR="00B76568" w:rsidRDefault="00AE145A" w:rsidP="00AE145A">
      <w:pPr>
        <w:pStyle w:val="ac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Цели создания АС:</w:t>
      </w:r>
    </w:p>
    <w:p w14:paraId="02E4780B" w14:textId="77777777" w:rsidR="000228B0" w:rsidRDefault="00710711" w:rsidP="000228B0">
      <w:pPr>
        <w:pStyle w:val="ac"/>
        <w:numPr>
          <w:ilvl w:val="0"/>
          <w:numId w:val="1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710711">
        <w:t>реализаци</w:t>
      </w:r>
      <w:r>
        <w:t>я</w:t>
      </w:r>
      <w:r w:rsidRPr="00710711">
        <w:t xml:space="preserve"> искусственной жизни, развивающейся по заданным правилам и анализ её динамик</w:t>
      </w:r>
      <w:r>
        <w:t>и</w:t>
      </w:r>
      <w:r w:rsidR="000228B0">
        <w:t>.</w:t>
      </w:r>
    </w:p>
    <w:p w14:paraId="1E84D99C" w14:textId="77777777" w:rsidR="000228B0" w:rsidRDefault="00954612" w:rsidP="000228B0">
      <w:pPr>
        <w:pStyle w:val="ac"/>
        <w:numPr>
          <w:ilvl w:val="0"/>
          <w:numId w:val="1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</w:t>
      </w:r>
      <w:r w:rsidRPr="00954612">
        <w:t>остижение полноты по Тьюрингу</w:t>
      </w:r>
      <w:r w:rsidR="000228B0">
        <w:t>.</w:t>
      </w:r>
    </w:p>
    <w:p w14:paraId="46E28B7B" w14:textId="77777777" w:rsidR="000228B0" w:rsidRDefault="00954612" w:rsidP="000228B0">
      <w:pPr>
        <w:pStyle w:val="ac"/>
        <w:numPr>
          <w:ilvl w:val="0"/>
          <w:numId w:val="1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</w:t>
      </w:r>
      <w:r w:rsidRPr="00954612">
        <w:t>сследование самовоспроизводящихся систем</w:t>
      </w:r>
      <w:r w:rsidR="000228B0">
        <w:t>.</w:t>
      </w:r>
    </w:p>
    <w:p w14:paraId="219A326B" w14:textId="664D848A" w:rsidR="00AE145A" w:rsidRPr="00AE145A" w:rsidRDefault="00954612" w:rsidP="000228B0">
      <w:pPr>
        <w:pStyle w:val="ac"/>
        <w:numPr>
          <w:ilvl w:val="0"/>
          <w:numId w:val="1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</w:t>
      </w:r>
      <w:r w:rsidRPr="00954612">
        <w:t>оздание инструмента для научных исследований и образовательных целей</w:t>
      </w:r>
    </w:p>
    <w:p w14:paraId="3CE733B4" w14:textId="0376A2B6" w:rsidR="00AE145A" w:rsidRDefault="00AE145A" w:rsidP="00AE145A">
      <w:pPr>
        <w:pStyle w:val="ac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AE145A">
        <w:lastRenderedPageBreak/>
        <w:t xml:space="preserve">Назначение АС: </w:t>
      </w:r>
      <w:r w:rsidR="00954612" w:rsidRPr="00954612">
        <w:t>моделирование динамики клеточных автоматов и исследование их поведения в рамках заданных правил. Система предназначена для автоматизации процесса симуляции эволюции конфигураций на двумерной решётке, где каждая клетка может находиться в одном из двух состояний (живая или мёртвая), а её судьба в следующем поколении определяется количеством живых соседей согласно простым правилам.</w:t>
      </w:r>
    </w:p>
    <w:p w14:paraId="0D89A70D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5D3AD37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20A98675" w14:textId="467AC083" w:rsidR="00375BF9" w:rsidRDefault="00375BF9" w:rsidP="00375BF9">
      <w:pPr>
        <w:pStyle w:val="2"/>
        <w:jc w:val="both"/>
      </w:pPr>
      <w:bookmarkStart w:id="6" w:name="_Toc231334623"/>
      <w:r>
        <w:t>Характеристика объекта автоматизации</w:t>
      </w:r>
      <w:bookmarkEnd w:id="6"/>
    </w:p>
    <w:p w14:paraId="532DD74D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AC6DF09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281A919F" w14:textId="77777777" w:rsidR="00954612" w:rsidRDefault="00954612" w:rsidP="00954612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тип: клеточный автомат.</w:t>
      </w:r>
    </w:p>
    <w:p w14:paraId="694A345C" w14:textId="77777777" w:rsidR="00954612" w:rsidRDefault="00954612" w:rsidP="00954612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назначение: моделирование динамики клеточных автоматов и исследование их поведения в рамках заданных правил.</w:t>
      </w:r>
    </w:p>
    <w:p w14:paraId="634B6A3B" w14:textId="52C4F725" w:rsidR="00AE145A" w:rsidRDefault="00954612" w:rsidP="00954612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ключевые характеристики: двумерная решётка, двоичное состояние клеток (живая/мёртвая), детерминированные правила перехода между состояниями.</w:t>
      </w:r>
    </w:p>
    <w:p w14:paraId="4EEC5E94" w14:textId="350510B5" w:rsidR="00954612" w:rsidRDefault="00954612" w:rsidP="00954612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программное обеспечение может работать на любом устройстве с поддержкой необходимого программного окружения</w:t>
      </w:r>
      <w:r w:rsidR="00587EFB">
        <w:t>.</w:t>
      </w:r>
    </w:p>
    <w:p w14:paraId="5CF52C2E" w14:textId="0E33D410" w:rsidR="00954612" w:rsidRDefault="00954612" w:rsidP="00954612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не требует специального оборудования или уникальных условий эксплуатации.</w:t>
      </w:r>
    </w:p>
    <w:p w14:paraId="44ACC770" w14:textId="4584DA47" w:rsidR="00954612" w:rsidRDefault="00954612" w:rsidP="00954612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может использоваться в образовательных целях, для научных исследований, демонстрации принципов теории автоматов и динамики систем.</w:t>
      </w:r>
    </w:p>
    <w:p w14:paraId="7DA8E400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3635923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A0E94C1" w14:textId="2E77721F" w:rsidR="00375BF9" w:rsidRDefault="00375BF9" w:rsidP="00375BF9">
      <w:pPr>
        <w:pStyle w:val="2"/>
        <w:jc w:val="both"/>
      </w:pPr>
      <w:bookmarkStart w:id="7" w:name="_Toc231334624"/>
      <w:r>
        <w:t>Требования к автоматизированной системе</w:t>
      </w:r>
      <w:bookmarkEnd w:id="7"/>
    </w:p>
    <w:p w14:paraId="58A19644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396CD31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EAB2295" w14:textId="54FD299B" w:rsidR="00C600A7" w:rsidRDefault="00AE145A" w:rsidP="00C600A7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структуре АС в целом:</w:t>
      </w:r>
    </w:p>
    <w:p w14:paraId="19D7B1EB" w14:textId="3662223C" w:rsidR="00F03C51" w:rsidRDefault="00F03C51" w:rsidP="00C600A7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03C51">
        <w:t>Подсчет количества живых клеток и номера поколения.</w:t>
      </w:r>
    </w:p>
    <w:p w14:paraId="4B52A012" w14:textId="186FF35B" w:rsidR="00487DF4" w:rsidRDefault="00487DF4" w:rsidP="00C600A7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Управления состоянием поля</w:t>
      </w:r>
      <w:r w:rsidR="00587EFB">
        <w:t xml:space="preserve">: </w:t>
      </w:r>
      <w:r>
        <w:t xml:space="preserve">логика </w:t>
      </w:r>
      <w:r w:rsidRPr="00450ABA">
        <w:t>расч</w:t>
      </w:r>
      <w:r w:rsidR="00450ABA">
        <w:t>ё</w:t>
      </w:r>
      <w:r w:rsidRPr="00450ABA">
        <w:t>тов</w:t>
      </w:r>
      <w:r>
        <w:t>;</w:t>
      </w:r>
    </w:p>
    <w:p w14:paraId="3BD3A6AF" w14:textId="3EF64C85" w:rsidR="00487DF4" w:rsidRDefault="00487DF4" w:rsidP="00C600A7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Визуализации</w:t>
      </w:r>
      <w:r w:rsidR="00587EFB">
        <w:t xml:space="preserve">: </w:t>
      </w:r>
      <w:r>
        <w:t>отображение поля и клеток;</w:t>
      </w:r>
    </w:p>
    <w:p w14:paraId="6D3A4073" w14:textId="0E68F5B2" w:rsidR="00F03C51" w:rsidRDefault="00F03C51" w:rsidP="00C600A7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03C51">
        <w:t>Хранение текущего состояния поля (матрица N x M)</w:t>
      </w:r>
      <w:r>
        <w:t>;</w:t>
      </w:r>
    </w:p>
    <w:p w14:paraId="30AEE41F" w14:textId="3B86B864" w:rsidR="00F03C51" w:rsidRDefault="00F03C51" w:rsidP="00C600A7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03C51">
        <w:t>Инициализация поля (очистка, случайное заполнение, задание размера)</w:t>
      </w:r>
      <w:r>
        <w:t>;</w:t>
      </w:r>
    </w:p>
    <w:p w14:paraId="17CCEC68" w14:textId="414DDBFE" w:rsidR="00F03C51" w:rsidRDefault="00F03C51" w:rsidP="00C600A7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03C51">
        <w:t>Редактирование конфигурации (создание/удаление клеток мышью)</w:t>
      </w:r>
      <w:r>
        <w:t>;</w:t>
      </w:r>
    </w:p>
    <w:p w14:paraId="05469217" w14:textId="79C700E2" w:rsidR="00487DF4" w:rsidRDefault="00487DF4" w:rsidP="00C600A7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Режимы работы:</w:t>
      </w:r>
      <w:r w:rsidR="00C600A7">
        <w:rPr>
          <w:lang w:val="en-US"/>
        </w:rPr>
        <w:t xml:space="preserve"> </w:t>
      </w:r>
      <w:r w:rsidR="00C600A7">
        <w:t>п</w:t>
      </w:r>
      <w:r>
        <w:t>ошаговый;</w:t>
      </w:r>
    </w:p>
    <w:p w14:paraId="055DAA07" w14:textId="77777777" w:rsidR="00487DF4" w:rsidRDefault="00487DF4" w:rsidP="00C600A7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Отображение номера поколения и числа живых клеток;</w:t>
      </w:r>
    </w:p>
    <w:p w14:paraId="4893314E" w14:textId="50920AD1" w:rsidR="00AE145A" w:rsidRPr="00AE145A" w:rsidRDefault="00AE145A" w:rsidP="00C600A7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rPr>
          <w:color w:val="000000" w:themeColor="text1"/>
        </w:rPr>
        <w:t xml:space="preserve">Требования к функциям, выполняемыми АС: </w:t>
      </w:r>
    </w:p>
    <w:p w14:paraId="5773BD83" w14:textId="27DD4C59" w:rsidR="006D11C8" w:rsidRDefault="006D11C8" w:rsidP="006D11C8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Расчет поколений по классическим правилам Конвея</w:t>
      </w:r>
      <w:r w:rsidR="00587EFB">
        <w:t xml:space="preserve">: </w:t>
      </w:r>
      <w:r>
        <w:t xml:space="preserve">рождение при </w:t>
      </w:r>
      <w:r w:rsidR="00450ABA">
        <w:t>трёх</w:t>
      </w:r>
      <w:r>
        <w:t xml:space="preserve"> соседях, </w:t>
      </w:r>
      <w:r w:rsidRPr="00450ABA">
        <w:t xml:space="preserve">выживание при </w:t>
      </w:r>
      <w:r w:rsidR="00450ABA" w:rsidRPr="00450ABA">
        <w:t>двух-трёх</w:t>
      </w:r>
      <w:r w:rsidRPr="00450ABA">
        <w:t>, смерть</w:t>
      </w:r>
      <w:r>
        <w:t xml:space="preserve"> в остальных случаях;</w:t>
      </w:r>
    </w:p>
    <w:p w14:paraId="0E3A3F08" w14:textId="384F07DA" w:rsidR="006D11C8" w:rsidRDefault="006D11C8" w:rsidP="006D11C8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Инициализация поля </w:t>
      </w:r>
      <w:r w:rsidR="00587EFB">
        <w:t xml:space="preserve">производится </w:t>
      </w:r>
      <w:r>
        <w:t>случайно или вручную;</w:t>
      </w:r>
    </w:p>
    <w:p w14:paraId="6B90D3B8" w14:textId="77777777" w:rsidR="006D11C8" w:rsidRDefault="006D11C8" w:rsidP="006D11C8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Редактирование клеток мышью;</w:t>
      </w:r>
    </w:p>
    <w:p w14:paraId="4B4319BB" w14:textId="77777777" w:rsidR="006D11C8" w:rsidRDefault="006D11C8" w:rsidP="006D11C8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Очистка поля.</w:t>
      </w:r>
    </w:p>
    <w:p w14:paraId="3DD27313" w14:textId="2DEA7FC8" w:rsidR="00AE145A" w:rsidRDefault="00AE145A" w:rsidP="00AE145A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видам обеспечения АС:</w:t>
      </w:r>
    </w:p>
    <w:p w14:paraId="3EFDA5E0" w14:textId="0128B67E" w:rsidR="00AE145A" w:rsidRDefault="00AE145A" w:rsidP="00221104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 xml:space="preserve">Требования к математическому обеспечению: </w:t>
      </w:r>
      <w:r w:rsidR="00221104">
        <w:t xml:space="preserve">методы и алгоритмы реализации правил клеточного автомата: классические правила Джона Конвея для перехода между поколениями, </w:t>
      </w:r>
      <w:r w:rsidR="00587EFB">
        <w:t>м</w:t>
      </w:r>
      <w:r w:rsidR="00221104">
        <w:t>одели представления данных: математическая модель игрового поля (дискретная сетка) и состояний клеток, алгоритмы вспомогательных вычислений: подсчет количества живых соседей, обработка граничных условий, генерация случайных начальных распределений.</w:t>
      </w:r>
      <w:r>
        <w:t>;</w:t>
      </w:r>
    </w:p>
    <w:p w14:paraId="2438FE1D" w14:textId="2E09E995" w:rsidR="00221104" w:rsidRDefault="00AE145A" w:rsidP="00221104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информационному обеспечению:</w:t>
      </w:r>
      <w:r w:rsidR="00221104" w:rsidRPr="00221104">
        <w:t xml:space="preserve"> </w:t>
      </w:r>
      <w:r w:rsidR="00587EFB">
        <w:t>о</w:t>
      </w:r>
      <w:r w:rsidR="00221104">
        <w:t>сновные данные</w:t>
      </w:r>
      <w:r w:rsidR="00587EFB">
        <w:t xml:space="preserve"> представлены </w:t>
      </w:r>
      <w:r w:rsidR="00221104">
        <w:t>двумерны</w:t>
      </w:r>
      <w:r w:rsidR="00587EFB">
        <w:t>м</w:t>
      </w:r>
      <w:r w:rsidR="00221104">
        <w:t xml:space="preserve"> массив</w:t>
      </w:r>
      <w:r w:rsidR="00587EFB">
        <w:t>ом</w:t>
      </w:r>
      <w:r w:rsidR="00221104">
        <w:t xml:space="preserve"> состояний клеток (0/1) </w:t>
      </w:r>
      <w:r w:rsidR="00587EFB">
        <w:t>заданного размера</w:t>
      </w:r>
      <w:r w:rsidR="00221104">
        <w:t>, вспомогательные данные</w:t>
      </w:r>
      <w:r w:rsidR="00587EFB">
        <w:t xml:space="preserve"> представлены</w:t>
      </w:r>
      <w:r w:rsidR="00221104">
        <w:t xml:space="preserve"> номер</w:t>
      </w:r>
      <w:r w:rsidR="00587EFB">
        <w:t>ом</w:t>
      </w:r>
      <w:r w:rsidR="00221104">
        <w:t xml:space="preserve"> поколения, счетчик</w:t>
      </w:r>
      <w:r w:rsidR="00587EFB">
        <w:t>ом</w:t>
      </w:r>
      <w:r w:rsidR="00221104">
        <w:t xml:space="preserve"> живых клеток, настройк</w:t>
      </w:r>
      <w:r w:rsidR="00587EFB">
        <w:t>ой</w:t>
      </w:r>
      <w:r w:rsidR="00221104">
        <w:t xml:space="preserve"> симуляции. Форматы обмена: для сохранения/загрузки используются текстовые форматы, обеспечивающие совместимость с другими программами. Формат </w:t>
      </w:r>
      <w:r w:rsidR="008150FE">
        <w:t xml:space="preserve">программного </w:t>
      </w:r>
      <w:r w:rsidR="00221104">
        <w:t>файла должен включать заголовок с размерностью поля и последовательность состояний клеток.</w:t>
      </w:r>
    </w:p>
    <w:p w14:paraId="427B7F0F" w14:textId="034979AE" w:rsidR="00AE145A" w:rsidRDefault="00AE145A" w:rsidP="006F2D2F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лингвистическому обеспечению: </w:t>
      </w:r>
      <w:r w:rsidR="00DA4F0F">
        <w:t xml:space="preserve">Поддержка </w:t>
      </w:r>
      <w:r w:rsidR="00221104">
        <w:t>русского языка</w:t>
      </w:r>
      <w:r>
        <w:t>;</w:t>
      </w:r>
    </w:p>
    <w:p w14:paraId="62156EC0" w14:textId="351DFBF3" w:rsidR="00AE145A" w:rsidRDefault="00AE145A" w:rsidP="00221104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</w:t>
      </w:r>
      <w:r w:rsidR="006F2D2F">
        <w:t>программному</w:t>
      </w:r>
      <w:r>
        <w:t xml:space="preserve"> обеспечению:</w:t>
      </w:r>
      <w:r w:rsidR="00221104">
        <w:t xml:space="preserve"> совместимость с 64-разрядными версиями Windows 10/11, </w:t>
      </w:r>
      <w:r w:rsidR="008150FE" w:rsidRPr="00A90B18">
        <w:t>среда программирования</w:t>
      </w:r>
      <w:r w:rsidR="00A90B18">
        <w:t xml:space="preserve"> – </w:t>
      </w:r>
      <w:r w:rsidR="00A90B18">
        <w:rPr>
          <w:lang w:val="en-US"/>
        </w:rPr>
        <w:t>Visual</w:t>
      </w:r>
      <w:r w:rsidR="00A90B18" w:rsidRPr="00A90B18">
        <w:t xml:space="preserve"> </w:t>
      </w:r>
      <w:r w:rsidR="00A90B18">
        <w:rPr>
          <w:lang w:val="en-US"/>
        </w:rPr>
        <w:t>Studio</w:t>
      </w:r>
      <w:r w:rsidR="008150FE" w:rsidRPr="00A90B18">
        <w:t>, тип проекта</w:t>
      </w:r>
      <w:r w:rsidR="00A90B18" w:rsidRPr="00A90B18">
        <w:t xml:space="preserve"> </w:t>
      </w:r>
      <w:r w:rsidR="00A90B18">
        <w:t>–</w:t>
      </w:r>
      <w:r w:rsidR="00A90B18" w:rsidRPr="00A90B18">
        <w:t xml:space="preserve"> </w:t>
      </w:r>
      <w:r w:rsidR="00A90B18">
        <w:t xml:space="preserve">приложение </w:t>
      </w:r>
      <w:r w:rsidR="00A90B18">
        <w:rPr>
          <w:lang w:val="en-US"/>
        </w:rPr>
        <w:t>Windows</w:t>
      </w:r>
      <w:r w:rsidR="00A90B18" w:rsidRPr="00A90B18">
        <w:t xml:space="preserve"> </w:t>
      </w:r>
      <w:r w:rsidR="00A90B18">
        <w:rPr>
          <w:lang w:val="en-US"/>
        </w:rPr>
        <w:t>Forms</w:t>
      </w:r>
      <w:r w:rsidR="00A90B18" w:rsidRPr="00A90B18">
        <w:t xml:space="preserve"> (.</w:t>
      </w:r>
      <w:r w:rsidR="00A90B18">
        <w:rPr>
          <w:lang w:val="en-US"/>
        </w:rPr>
        <w:t>NET</w:t>
      </w:r>
      <w:r w:rsidR="00A90B18" w:rsidRPr="00A90B18">
        <w:t xml:space="preserve"> </w:t>
      </w:r>
      <w:r w:rsidR="00A90B18">
        <w:rPr>
          <w:lang w:val="en-US"/>
        </w:rPr>
        <w:t>Framework</w:t>
      </w:r>
      <w:r w:rsidR="00A90B18" w:rsidRPr="00A90B18">
        <w:t>)</w:t>
      </w:r>
      <w:r w:rsidR="008150FE" w:rsidRPr="00A90B18">
        <w:t>,</w:t>
      </w:r>
      <w:r w:rsidR="008150FE">
        <w:t xml:space="preserve"> </w:t>
      </w:r>
      <w:r w:rsidR="00221104">
        <w:t>язык программирования</w:t>
      </w:r>
      <w:r w:rsidR="0054502A">
        <w:t xml:space="preserve"> -</w:t>
      </w:r>
      <w:r w:rsidR="00221104">
        <w:t xml:space="preserve"> C#</w:t>
      </w:r>
      <w:r w:rsidR="008150FE">
        <w:t xml:space="preserve">, </w:t>
      </w:r>
      <w:r w:rsidR="008150FE" w:rsidRPr="00A90B18">
        <w:t>ПО для проектирования и документирования</w:t>
      </w:r>
      <w:r w:rsidR="00A90B18" w:rsidRPr="00A90B18">
        <w:t xml:space="preserve"> </w:t>
      </w:r>
      <w:r w:rsidR="00A90B18">
        <w:t>–</w:t>
      </w:r>
      <w:r w:rsidR="00A90B18" w:rsidRPr="00A90B18">
        <w:t xml:space="preserve"> </w:t>
      </w:r>
      <w:r w:rsidR="00A90B18">
        <w:rPr>
          <w:lang w:val="en-US"/>
        </w:rPr>
        <w:t>MS</w:t>
      </w:r>
      <w:r w:rsidR="00A90B18" w:rsidRPr="00A90B18">
        <w:t xml:space="preserve"> </w:t>
      </w:r>
      <w:r w:rsidR="00A90B18">
        <w:rPr>
          <w:lang w:val="en-US"/>
        </w:rPr>
        <w:t>Word</w:t>
      </w:r>
      <w:r w:rsidR="00B84BBC" w:rsidRPr="00B84BBC">
        <w:t xml:space="preserve">, </w:t>
      </w:r>
      <w:r w:rsidR="00B84BBC">
        <w:t xml:space="preserve">ПО для построения функциональных моделей - </w:t>
      </w:r>
      <w:r w:rsidR="00B84BBC">
        <w:rPr>
          <w:lang w:val="en-US"/>
        </w:rPr>
        <w:t>Ramus</w:t>
      </w:r>
      <w:r w:rsidR="00B84BBC" w:rsidRPr="00F60C88">
        <w:t xml:space="preserve"> </w:t>
      </w:r>
      <w:r w:rsidR="00B84BBC">
        <w:rPr>
          <w:lang w:val="en-US"/>
        </w:rPr>
        <w:t>Educational</w:t>
      </w:r>
      <w:r w:rsidR="00A90B18" w:rsidRPr="00A90B18">
        <w:t>;</w:t>
      </w:r>
    </w:p>
    <w:p w14:paraId="033DE147" w14:textId="5B242831" w:rsidR="006F2D2F" w:rsidRDefault="006F2D2F" w:rsidP="00450ABA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техническому обеспечению: </w:t>
      </w:r>
      <w:r w:rsidR="00450ABA">
        <w:t>персональный компьютер с процессором Intel Core i5 или аналог (от 1.6 ГГц), оперативная память: не менее 4 ГБ, видеосистема с поддержкой DirectX 11 или OpenGL 3.3, свободное место на диске: 150 МБ, клавиатура, мышь.</w:t>
      </w:r>
      <w:r>
        <w:t>;</w:t>
      </w:r>
    </w:p>
    <w:p w14:paraId="048E9A40" w14:textId="382E7E1D" w:rsidR="006F2D2F" w:rsidRDefault="006F2D2F" w:rsidP="00221104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организационному обеспечению:</w:t>
      </w:r>
      <w:r w:rsidR="00221104" w:rsidRPr="00221104">
        <w:t xml:space="preserve"> </w:t>
      </w:r>
      <w:r w:rsidR="00221104">
        <w:t>эксплуатация системы осуществляется одним пользователем – неспециалистом в области программирования, документация должна включать руководство пользователя с описанием всех функций и интерфейса</w:t>
      </w:r>
      <w:r>
        <w:t>;</w:t>
      </w:r>
    </w:p>
    <w:p w14:paraId="5E120921" w14:textId="313F2B48" w:rsidR="006F2D2F" w:rsidRDefault="006F2D2F" w:rsidP="006F2D2F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технические требования:</w:t>
      </w:r>
    </w:p>
    <w:p w14:paraId="07A56FB4" w14:textId="53A455CA" w:rsidR="006F2D2F" w:rsidRDefault="006F2D2F" w:rsidP="00CD5271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численности и квалификации персонала и пользователя АС</w:t>
      </w:r>
      <w:r w:rsidR="00CD5271">
        <w:t xml:space="preserve">: </w:t>
      </w:r>
      <w:r w:rsidR="00A90B18">
        <w:t>один</w:t>
      </w:r>
      <w:r w:rsidR="00CD5271">
        <w:t xml:space="preserve"> пользователь</w:t>
      </w:r>
      <w:r w:rsidR="0054502A">
        <w:t xml:space="preserve"> с</w:t>
      </w:r>
      <w:r w:rsidR="00CD5271">
        <w:t xml:space="preserve"> базовы</w:t>
      </w:r>
      <w:r w:rsidR="0054502A">
        <w:t>ми</w:t>
      </w:r>
      <w:r w:rsidR="00CD5271">
        <w:t xml:space="preserve"> навык</w:t>
      </w:r>
      <w:r w:rsidR="0054502A">
        <w:t>ами</w:t>
      </w:r>
      <w:r w:rsidR="00CD5271">
        <w:t xml:space="preserve"> работы с ПК (использование мыши, клавиатуры, файловых диалогов).</w:t>
      </w:r>
    </w:p>
    <w:p w14:paraId="4BB28C3F" w14:textId="4C639FD5" w:rsidR="006F2D2F" w:rsidRDefault="006F2D2F" w:rsidP="00CD5271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F2D2F">
        <w:t>требования к надежности</w:t>
      </w:r>
      <w:r>
        <w:t xml:space="preserve">: </w:t>
      </w:r>
      <w:r w:rsidR="00CD5271">
        <w:t>при сбое питания или зависании системы должно сохраняться последнее состояние (авто сохранение), некорректные действия пользователя (ввод неверных данных, загрузка поврежденного файла) не должны приводить к аварийному завершению. Отсутствие критических ошибок (падений, утечек памяти) при стандартных сценариях использования.</w:t>
      </w:r>
    </w:p>
    <w:p w14:paraId="231F20BC" w14:textId="627C0DB5" w:rsidR="006F2D2F" w:rsidRDefault="006F2D2F" w:rsidP="00CD5271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F2D2F">
        <w:t>требования к эргономике и технической эстетике</w:t>
      </w:r>
      <w:r>
        <w:t>:</w:t>
      </w:r>
      <w:r w:rsidR="00CD5271">
        <w:t xml:space="preserve"> интерфейс должен соответствовать стандартным GUI-приложениям: главное меню, панель инструментов, строка состояния, элементы управления должны иметь всплывающие подсказки, рабочая область должна занимать не менее 70% окна приложения. Композиционная целостность: логичное размещение органов управления в соответствии с типовыми паттернами.</w:t>
      </w:r>
    </w:p>
    <w:p w14:paraId="729CF126" w14:textId="7330A89E" w:rsidR="006F2D2F" w:rsidRDefault="006F2D2F" w:rsidP="00CD5271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F2D2F">
        <w:lastRenderedPageBreak/>
        <w:t>требования к защите информации от несанкционированного доступа</w:t>
      </w:r>
      <w:r>
        <w:t>:</w:t>
      </w:r>
      <w:r w:rsidR="00CD5271">
        <w:t xml:space="preserve"> система функционирует локально на рабочем месте пользователя и не предполагает подключения к сетям общего пользования (Интернет) для выполнения основных функций, </w:t>
      </w:r>
      <w:r w:rsidR="0054502A">
        <w:t xml:space="preserve">а также </w:t>
      </w:r>
      <w:r w:rsidR="00CD5271">
        <w:t>многопользовательского режима работы</w:t>
      </w:r>
      <w:r w:rsidR="0054502A">
        <w:t xml:space="preserve"> или</w:t>
      </w:r>
      <w:r w:rsidR="00CD5271">
        <w:t xml:space="preserve"> хранения </w:t>
      </w:r>
      <w:proofErr w:type="spellStart"/>
      <w:r w:rsidR="00CD5271">
        <w:t>аутентификационных</w:t>
      </w:r>
      <w:proofErr w:type="spellEnd"/>
      <w:r w:rsidR="00CD5271">
        <w:t xml:space="preserve"> данных (паролей, ключей)</w:t>
      </w:r>
      <w:r w:rsidRPr="006F2D2F">
        <w:t>;</w:t>
      </w:r>
    </w:p>
    <w:p w14:paraId="42A87713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2415104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B700B6E" w14:textId="593140A1" w:rsidR="00375BF9" w:rsidRDefault="00375BF9" w:rsidP="00375BF9">
      <w:pPr>
        <w:pStyle w:val="2"/>
        <w:jc w:val="both"/>
      </w:pPr>
      <w:bookmarkStart w:id="8" w:name="_Toc231334625"/>
      <w:r w:rsidRPr="00375BF9">
        <w:t>Состав и содержание работ по созданию автоматизированной системы</w:t>
      </w:r>
      <w:bookmarkEnd w:id="8"/>
    </w:p>
    <w:p w14:paraId="714D4427" w14:textId="77777777" w:rsidR="00375BF9" w:rsidRDefault="00375BF9" w:rsidP="0054502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78BCB772" w14:textId="77777777" w:rsidR="00375BF9" w:rsidRDefault="00375BF9" w:rsidP="0054502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76989308" w14:textId="3C3C84BA" w:rsidR="006F2D2F" w:rsidRDefault="006F2D2F" w:rsidP="0054502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Этапы разработки АС составлены согласно ГОСТ Р 59793-2021 «Информационные технологии. Комплекс стандартов на автоматизированные система. Автоматизированные системы. Стадии создания» и представлены в таблице 1.</w:t>
      </w:r>
    </w:p>
    <w:p w14:paraId="2EDC78B6" w14:textId="7BB28F6B" w:rsidR="00770301" w:rsidRDefault="004E07AF" w:rsidP="00770301">
      <w:pPr>
        <w:pStyle w:val="ac"/>
        <w:tabs>
          <w:tab w:val="left" w:pos="1134"/>
        </w:tabs>
        <w:spacing w:before="280" w:after="280" w:line="240" w:lineRule="auto"/>
        <w:ind w:left="0" w:firstLine="709"/>
        <w:contextualSpacing w:val="0"/>
        <w:jc w:val="both"/>
      </w:pPr>
      <w:r>
        <w:t>Таблица 1 – Этапы разработки АС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1623"/>
        <w:gridCol w:w="4473"/>
      </w:tblGrid>
      <w:tr w:rsidR="004F3237" w14:paraId="0AD1436A" w14:textId="77777777" w:rsidTr="00FC316B">
        <w:trPr>
          <w:jc w:val="center"/>
        </w:trPr>
        <w:tc>
          <w:tcPr>
            <w:tcW w:w="3397" w:type="dxa"/>
            <w:vAlign w:val="center"/>
          </w:tcPr>
          <w:p w14:paraId="0F7C6691" w14:textId="5B4FC193" w:rsidR="00BD562B" w:rsidRDefault="00BD562B" w:rsidP="00B22545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Номер и название стадии</w:t>
            </w:r>
          </w:p>
        </w:tc>
        <w:tc>
          <w:tcPr>
            <w:tcW w:w="1623" w:type="dxa"/>
            <w:vAlign w:val="center"/>
          </w:tcPr>
          <w:p w14:paraId="32776F31" w14:textId="612FB136" w:rsidR="00BD562B" w:rsidRDefault="00BD562B" w:rsidP="00B22545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4473" w:type="dxa"/>
            <w:vAlign w:val="center"/>
          </w:tcPr>
          <w:p w14:paraId="2AF16C37" w14:textId="3A549835" w:rsidR="00BD562B" w:rsidRDefault="00BD562B" w:rsidP="00B22545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Этапы работ</w:t>
            </w:r>
          </w:p>
        </w:tc>
      </w:tr>
      <w:tr w:rsidR="004F3237" w14:paraId="48B445F6" w14:textId="77777777" w:rsidTr="00FC316B">
        <w:trPr>
          <w:jc w:val="center"/>
        </w:trPr>
        <w:tc>
          <w:tcPr>
            <w:tcW w:w="3397" w:type="dxa"/>
          </w:tcPr>
          <w:p w14:paraId="0F811D6D" w14:textId="6F967F3A" w:rsidR="00BD562B" w:rsidRDefault="00BD562B" w:rsidP="00BD562B">
            <w:pPr>
              <w:pStyle w:val="ac"/>
              <w:tabs>
                <w:tab w:val="left" w:pos="1134"/>
              </w:tabs>
              <w:ind w:left="0"/>
            </w:pPr>
            <w:r>
              <w:t>1 Формирование требований к АС</w:t>
            </w:r>
          </w:p>
        </w:tc>
        <w:tc>
          <w:tcPr>
            <w:tcW w:w="1623" w:type="dxa"/>
            <w:vAlign w:val="center"/>
          </w:tcPr>
          <w:p w14:paraId="67528FE6" w14:textId="3A9E67C7" w:rsidR="00BD562B" w:rsidRDefault="00BD562B" w:rsidP="004F3237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10.02.2026</w:t>
            </w:r>
            <w:r w:rsidR="004F3237">
              <w:t xml:space="preserve"> – 17.02.2026</w:t>
            </w:r>
          </w:p>
        </w:tc>
        <w:tc>
          <w:tcPr>
            <w:tcW w:w="4473" w:type="dxa"/>
          </w:tcPr>
          <w:p w14:paraId="65675853" w14:textId="795A55BF" w:rsidR="00BD562B" w:rsidRDefault="00FC316B" w:rsidP="00FC316B">
            <w:pPr>
              <w:pStyle w:val="ac"/>
              <w:tabs>
                <w:tab w:val="left" w:pos="286"/>
                <w:tab w:val="left" w:pos="466"/>
                <w:tab w:val="left" w:pos="1134"/>
              </w:tabs>
              <w:ind w:left="0"/>
              <w:jc w:val="both"/>
            </w:pPr>
            <w:r>
              <w:t>Обследование объекта автоматизации, разработка и детализация требований, согласование и утверждение требований</w:t>
            </w:r>
          </w:p>
        </w:tc>
      </w:tr>
      <w:tr w:rsidR="004F3237" w14:paraId="2858A60A" w14:textId="77777777" w:rsidTr="00FC316B">
        <w:trPr>
          <w:jc w:val="center"/>
        </w:trPr>
        <w:tc>
          <w:tcPr>
            <w:tcW w:w="3397" w:type="dxa"/>
          </w:tcPr>
          <w:p w14:paraId="7017F79F" w14:textId="2AF7B94C" w:rsidR="00BD562B" w:rsidRDefault="00BD562B" w:rsidP="00BD562B">
            <w:pPr>
              <w:pStyle w:val="ac"/>
              <w:tabs>
                <w:tab w:val="left" w:pos="1134"/>
              </w:tabs>
              <w:ind w:left="0"/>
            </w:pPr>
            <w:r>
              <w:t>2 Разработка концепции АС</w:t>
            </w:r>
          </w:p>
        </w:tc>
        <w:tc>
          <w:tcPr>
            <w:tcW w:w="1623" w:type="dxa"/>
            <w:vAlign w:val="center"/>
          </w:tcPr>
          <w:p w14:paraId="62836F31" w14:textId="11D6036E" w:rsidR="00BD562B" w:rsidRDefault="004F3237" w:rsidP="004F3237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18.02.2026 – 25.02.2026</w:t>
            </w:r>
          </w:p>
        </w:tc>
        <w:tc>
          <w:tcPr>
            <w:tcW w:w="4473" w:type="dxa"/>
          </w:tcPr>
          <w:p w14:paraId="674DA24F" w14:textId="323F9AF8" w:rsidR="00BD562B" w:rsidRPr="00FC316B" w:rsidRDefault="00FC316B" w:rsidP="00FC316B">
            <w:pPr>
              <w:tabs>
                <w:tab w:val="left" w:pos="1134"/>
              </w:tabs>
              <w:jc w:val="both"/>
            </w:pPr>
            <w:r>
              <w:t>Изучение объекта, проведение н</w:t>
            </w:r>
            <w:r w:rsidRPr="00FC316B">
              <w:t>аучно-</w:t>
            </w:r>
            <w:r>
              <w:t>и</w:t>
            </w:r>
            <w:r w:rsidRPr="00FC316B">
              <w:t>сследовательск</w:t>
            </w:r>
            <w:r>
              <w:t>ой</w:t>
            </w:r>
            <w:r w:rsidRPr="00FC316B">
              <w:t xml:space="preserve"> </w:t>
            </w:r>
            <w:r>
              <w:t>р</w:t>
            </w:r>
            <w:r w:rsidRPr="00FC316B">
              <w:t>абот</w:t>
            </w:r>
            <w:r>
              <w:t>ы, разработка вариантов концепции и выбор оптимального</w:t>
            </w:r>
          </w:p>
        </w:tc>
      </w:tr>
      <w:tr w:rsidR="00BD562B" w14:paraId="4174FD57" w14:textId="77777777" w:rsidTr="00FC316B">
        <w:trPr>
          <w:jc w:val="center"/>
        </w:trPr>
        <w:tc>
          <w:tcPr>
            <w:tcW w:w="3397" w:type="dxa"/>
          </w:tcPr>
          <w:p w14:paraId="4372DB3C" w14:textId="370DCC0F" w:rsidR="00BD562B" w:rsidRDefault="00BD562B" w:rsidP="00BD562B">
            <w:pPr>
              <w:pStyle w:val="ac"/>
              <w:tabs>
                <w:tab w:val="left" w:pos="1134"/>
              </w:tabs>
              <w:ind w:left="0"/>
            </w:pPr>
            <w:r>
              <w:t>3 Техническое задание</w:t>
            </w:r>
          </w:p>
        </w:tc>
        <w:tc>
          <w:tcPr>
            <w:tcW w:w="1623" w:type="dxa"/>
            <w:vAlign w:val="center"/>
          </w:tcPr>
          <w:p w14:paraId="2851685C" w14:textId="732F1D2A" w:rsidR="00BD562B" w:rsidRDefault="004F3237" w:rsidP="004F3237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26.02.2026 – 07.03.2026</w:t>
            </w:r>
          </w:p>
        </w:tc>
        <w:tc>
          <w:tcPr>
            <w:tcW w:w="4473" w:type="dxa"/>
          </w:tcPr>
          <w:p w14:paraId="561D69E9" w14:textId="0899ED63" w:rsidR="00BD562B" w:rsidRDefault="00FE1293" w:rsidP="006F2D2F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Составление технического задания на разработку игры «Жизнь» согласно ГОСТ 34.602-2020</w:t>
            </w:r>
          </w:p>
        </w:tc>
      </w:tr>
      <w:tr w:rsidR="00BD562B" w14:paraId="19CE995A" w14:textId="77777777" w:rsidTr="00FC316B">
        <w:trPr>
          <w:jc w:val="center"/>
        </w:trPr>
        <w:tc>
          <w:tcPr>
            <w:tcW w:w="3397" w:type="dxa"/>
          </w:tcPr>
          <w:p w14:paraId="04B6C1B8" w14:textId="2E1AC36A" w:rsidR="00BD562B" w:rsidRDefault="00BD562B" w:rsidP="00BD562B">
            <w:pPr>
              <w:pStyle w:val="ac"/>
              <w:tabs>
                <w:tab w:val="left" w:pos="1134"/>
              </w:tabs>
              <w:ind w:left="0"/>
            </w:pPr>
            <w:r>
              <w:t>4 Эскизный проект</w:t>
            </w:r>
          </w:p>
        </w:tc>
        <w:tc>
          <w:tcPr>
            <w:tcW w:w="1623" w:type="dxa"/>
            <w:vAlign w:val="center"/>
          </w:tcPr>
          <w:p w14:paraId="72326F01" w14:textId="25334E69" w:rsidR="00BD562B" w:rsidRDefault="004F3237" w:rsidP="004F3237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08.03.2026 – 20.03.2026</w:t>
            </w:r>
          </w:p>
        </w:tc>
        <w:tc>
          <w:tcPr>
            <w:tcW w:w="4473" w:type="dxa"/>
          </w:tcPr>
          <w:p w14:paraId="13D97E4A" w14:textId="3151A8FC" w:rsidR="00BD562B" w:rsidRPr="00FC316B" w:rsidRDefault="00770301" w:rsidP="006F2D2F">
            <w:pPr>
              <w:pStyle w:val="ac"/>
              <w:tabs>
                <w:tab w:val="left" w:pos="1134"/>
              </w:tabs>
              <w:ind w:left="0"/>
              <w:jc w:val="both"/>
            </w:pPr>
            <w:r w:rsidRPr="00770301">
              <w:t>Разработка предварительных проектных решений по системе в целом и её частям; определение структуры подсистем (управление состоянием поля, визуализация, ввод/вывод); разработка концепции информационной базы (структуры данных, форматы файлов); оформление пояснительной записки и ведомости эскизного проекта</w:t>
            </w:r>
          </w:p>
        </w:tc>
      </w:tr>
    </w:tbl>
    <w:p w14:paraId="7FD6EB83" w14:textId="77777777" w:rsidR="008605F1" w:rsidRDefault="008605F1" w:rsidP="008605F1">
      <w:pPr>
        <w:ind w:firstLine="709"/>
        <w:jc w:val="both"/>
      </w:pPr>
    </w:p>
    <w:p w14:paraId="7C4CF70B" w14:textId="1D4BCBD2" w:rsidR="008605F1" w:rsidRDefault="008605F1" w:rsidP="008605F1">
      <w:pPr>
        <w:ind w:firstLine="709"/>
        <w:jc w:val="both"/>
      </w:pPr>
      <w:r>
        <w:lastRenderedPageBreak/>
        <w:t>Продолжение таблицы 1</w:t>
      </w:r>
    </w:p>
    <w:p w14:paraId="6D317469" w14:textId="77777777" w:rsidR="008605F1" w:rsidRPr="00906D3E" w:rsidRDefault="008605F1" w:rsidP="008605F1">
      <w:pPr>
        <w:ind w:firstLine="709"/>
        <w:jc w:val="both"/>
      </w:pPr>
    </w:p>
    <w:tbl>
      <w:tblPr>
        <w:tblStyle w:val="af1"/>
        <w:tblW w:w="0" w:type="auto"/>
        <w:tblInd w:w="279" w:type="dxa"/>
        <w:tblLook w:val="04A0" w:firstRow="1" w:lastRow="0" w:firstColumn="1" w:lastColumn="0" w:noHBand="0" w:noVBand="1"/>
      </w:tblPr>
      <w:tblGrid>
        <w:gridCol w:w="3402"/>
        <w:gridCol w:w="1623"/>
        <w:gridCol w:w="4472"/>
      </w:tblGrid>
      <w:tr w:rsidR="008605F1" w14:paraId="2419E644" w14:textId="77777777" w:rsidTr="0000752A">
        <w:tc>
          <w:tcPr>
            <w:tcW w:w="3402" w:type="dxa"/>
          </w:tcPr>
          <w:p w14:paraId="653AE048" w14:textId="77777777" w:rsidR="008605F1" w:rsidRDefault="008605F1" w:rsidP="00536B67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Номер и название стадии</w:t>
            </w:r>
          </w:p>
        </w:tc>
        <w:tc>
          <w:tcPr>
            <w:tcW w:w="1623" w:type="dxa"/>
          </w:tcPr>
          <w:p w14:paraId="1EBB0B6A" w14:textId="77777777" w:rsidR="008605F1" w:rsidRDefault="008605F1" w:rsidP="00536B67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4472" w:type="dxa"/>
          </w:tcPr>
          <w:p w14:paraId="08B1B282" w14:textId="77777777" w:rsidR="008605F1" w:rsidRDefault="008605F1" w:rsidP="00536B67">
            <w:pPr>
              <w:tabs>
                <w:tab w:val="left" w:pos="1134"/>
              </w:tabs>
              <w:jc w:val="center"/>
            </w:pPr>
            <w:r>
              <w:t>Этапы работ</w:t>
            </w:r>
          </w:p>
        </w:tc>
      </w:tr>
      <w:tr w:rsidR="00BD562B" w14:paraId="4FC777B9" w14:textId="77777777" w:rsidTr="0000752A">
        <w:tblPrEx>
          <w:jc w:val="center"/>
          <w:tblInd w:w="0" w:type="dxa"/>
        </w:tblPrEx>
        <w:trPr>
          <w:jc w:val="center"/>
        </w:trPr>
        <w:tc>
          <w:tcPr>
            <w:tcW w:w="3402" w:type="dxa"/>
          </w:tcPr>
          <w:p w14:paraId="42F22216" w14:textId="1B2F06DD" w:rsidR="00BD562B" w:rsidRDefault="00BD562B" w:rsidP="00BD562B">
            <w:pPr>
              <w:pStyle w:val="ac"/>
              <w:tabs>
                <w:tab w:val="left" w:pos="1134"/>
              </w:tabs>
              <w:ind w:left="0"/>
            </w:pPr>
            <w:r>
              <w:t>5 Технический проект</w:t>
            </w:r>
          </w:p>
        </w:tc>
        <w:tc>
          <w:tcPr>
            <w:tcW w:w="1623" w:type="dxa"/>
            <w:vAlign w:val="center"/>
          </w:tcPr>
          <w:p w14:paraId="5E1286F3" w14:textId="6F74C9FC" w:rsidR="00BD562B" w:rsidRDefault="00FE1293" w:rsidP="004F3237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</w:t>
            </w:r>
            <w:r w:rsidR="004F3237">
              <w:t>1.0</w:t>
            </w:r>
            <w:r>
              <w:t>3</w:t>
            </w:r>
            <w:r w:rsidR="004F3237">
              <w:t>.2026 - 19.05.2026</w:t>
            </w:r>
          </w:p>
        </w:tc>
        <w:tc>
          <w:tcPr>
            <w:tcW w:w="4472" w:type="dxa"/>
          </w:tcPr>
          <w:p w14:paraId="07CFF3C5" w14:textId="76B9E36D" w:rsidR="00BD562B" w:rsidRDefault="00FA63A4" w:rsidP="006F2D2F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 xml:space="preserve">Реализация методов </w:t>
            </w:r>
            <w:r w:rsidR="00770301" w:rsidRPr="00F22C74">
              <w:t>расч</w:t>
            </w:r>
            <w:r w:rsidRPr="00F22C74">
              <w:t>ё</w:t>
            </w:r>
            <w:r w:rsidR="00770301" w:rsidRPr="00F22C74">
              <w:t>та</w:t>
            </w:r>
            <w:r w:rsidR="00770301" w:rsidRPr="00770301">
              <w:t xml:space="preserve"> поколений, архитектуры программного обеспечения</w:t>
            </w:r>
            <w:r>
              <w:t>,</w:t>
            </w:r>
            <w:r w:rsidR="00770301" w:rsidRPr="00770301">
              <w:t xml:space="preserve"> интерфейса пользователя (макеты экранов)</w:t>
            </w:r>
            <w:r w:rsidR="00F22C74">
              <w:t>,</w:t>
            </w:r>
            <w:r w:rsidR="00770301" w:rsidRPr="00770301">
              <w:t xml:space="preserve"> </w:t>
            </w:r>
            <w:r w:rsidR="00F22C74">
              <w:t>реализация</w:t>
            </w:r>
            <w:r w:rsidR="00770301" w:rsidRPr="00770301">
              <w:t xml:space="preserve"> схем функциональной структуры и программного обеспечения</w:t>
            </w:r>
          </w:p>
        </w:tc>
      </w:tr>
      <w:tr w:rsidR="00BD562B" w14:paraId="328518D8" w14:textId="77777777" w:rsidTr="0000752A">
        <w:tblPrEx>
          <w:jc w:val="center"/>
          <w:tblInd w:w="0" w:type="dxa"/>
        </w:tblPrEx>
        <w:trPr>
          <w:jc w:val="center"/>
        </w:trPr>
        <w:tc>
          <w:tcPr>
            <w:tcW w:w="3402" w:type="dxa"/>
          </w:tcPr>
          <w:p w14:paraId="35DAE2B9" w14:textId="2D71515F" w:rsidR="00BD562B" w:rsidRDefault="00BD562B" w:rsidP="00BD562B">
            <w:pPr>
              <w:pStyle w:val="ac"/>
              <w:tabs>
                <w:tab w:val="left" w:pos="1134"/>
              </w:tabs>
              <w:ind w:left="0"/>
            </w:pPr>
            <w:r>
              <w:t>6 Рабочая документация</w:t>
            </w:r>
          </w:p>
        </w:tc>
        <w:tc>
          <w:tcPr>
            <w:tcW w:w="1623" w:type="dxa"/>
            <w:vAlign w:val="center"/>
          </w:tcPr>
          <w:p w14:paraId="29389093" w14:textId="6468B840" w:rsidR="00BD562B" w:rsidRDefault="004F3237" w:rsidP="004F3237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20.05.2026 – 02.06.2026</w:t>
            </w:r>
          </w:p>
        </w:tc>
        <w:tc>
          <w:tcPr>
            <w:tcW w:w="4472" w:type="dxa"/>
          </w:tcPr>
          <w:p w14:paraId="7A0F282C" w14:textId="7D85E389" w:rsidR="00BD562B" w:rsidRPr="00770301" w:rsidRDefault="00770301" w:rsidP="006F2D2F">
            <w:pPr>
              <w:pStyle w:val="ac"/>
              <w:tabs>
                <w:tab w:val="left" w:pos="1134"/>
              </w:tabs>
              <w:ind w:left="0"/>
              <w:jc w:val="both"/>
            </w:pPr>
            <w:r w:rsidRPr="00770301">
              <w:t>Разработка рабочей документации: исходный код программы, документация на программные модули (спецификации), руководство пользователя, описание технологических процессов (сохранение/загрузка, настройка параметров)</w:t>
            </w:r>
          </w:p>
        </w:tc>
      </w:tr>
      <w:tr w:rsidR="00BD562B" w14:paraId="1ADF2F09" w14:textId="77777777" w:rsidTr="0000752A">
        <w:tblPrEx>
          <w:jc w:val="center"/>
          <w:tblInd w:w="0" w:type="dxa"/>
        </w:tblPrEx>
        <w:trPr>
          <w:jc w:val="center"/>
        </w:trPr>
        <w:tc>
          <w:tcPr>
            <w:tcW w:w="3402" w:type="dxa"/>
          </w:tcPr>
          <w:p w14:paraId="06B0C3EE" w14:textId="265BB3DF" w:rsidR="00BD562B" w:rsidRDefault="00BD562B" w:rsidP="00BD562B">
            <w:pPr>
              <w:pStyle w:val="ac"/>
              <w:tabs>
                <w:tab w:val="left" w:pos="1134"/>
              </w:tabs>
              <w:ind w:left="0"/>
            </w:pPr>
            <w:r>
              <w:t>7 Ввод в действие</w:t>
            </w:r>
          </w:p>
        </w:tc>
        <w:tc>
          <w:tcPr>
            <w:tcW w:w="1623" w:type="dxa"/>
            <w:vAlign w:val="center"/>
          </w:tcPr>
          <w:p w14:paraId="46593BFB" w14:textId="5F016823" w:rsidR="00BD562B" w:rsidRDefault="0000752A" w:rsidP="004F3237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03.06.2026 - 13.06.2026</w:t>
            </w:r>
          </w:p>
        </w:tc>
        <w:tc>
          <w:tcPr>
            <w:tcW w:w="4472" w:type="dxa"/>
          </w:tcPr>
          <w:p w14:paraId="685EE0B3" w14:textId="464CF646" w:rsidR="00BD562B" w:rsidRDefault="00770301" w:rsidP="006F2D2F">
            <w:pPr>
              <w:pStyle w:val="ac"/>
              <w:tabs>
                <w:tab w:val="left" w:pos="1134"/>
              </w:tabs>
              <w:ind w:left="0"/>
              <w:jc w:val="both"/>
            </w:pPr>
            <w:r w:rsidRPr="00770301">
              <w:t>Подготовка объекта автоматизации (рабочего места пользователя), установка программного обеспечения на целевой компьютер, пусконаладочные работы, проведение предварительных испытаний (проверка функций на тестовых конфигурациях), опытная эксплуатация (тестирование пользователем), проведение приемочных испытаний</w:t>
            </w:r>
          </w:p>
        </w:tc>
      </w:tr>
      <w:tr w:rsidR="00BD562B" w14:paraId="1FC89636" w14:textId="77777777" w:rsidTr="0000752A">
        <w:tblPrEx>
          <w:jc w:val="center"/>
          <w:tblInd w:w="0" w:type="dxa"/>
        </w:tblPrEx>
        <w:trPr>
          <w:jc w:val="center"/>
        </w:trPr>
        <w:tc>
          <w:tcPr>
            <w:tcW w:w="3402" w:type="dxa"/>
          </w:tcPr>
          <w:p w14:paraId="77DDA225" w14:textId="09D40C39" w:rsidR="00BD562B" w:rsidRDefault="00BD562B" w:rsidP="00BD562B">
            <w:pPr>
              <w:pStyle w:val="ac"/>
              <w:tabs>
                <w:tab w:val="left" w:pos="1134"/>
              </w:tabs>
              <w:ind w:left="0"/>
            </w:pPr>
            <w:r>
              <w:t>8 Сопровождение</w:t>
            </w:r>
          </w:p>
        </w:tc>
        <w:tc>
          <w:tcPr>
            <w:tcW w:w="1623" w:type="dxa"/>
            <w:vAlign w:val="center"/>
          </w:tcPr>
          <w:p w14:paraId="0CA25DA2" w14:textId="71913F91" w:rsidR="00BD562B" w:rsidRDefault="004F3237" w:rsidP="004F3237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 xml:space="preserve">с </w:t>
            </w:r>
            <w:r w:rsidR="00BD562B">
              <w:t>1</w:t>
            </w:r>
            <w:r>
              <w:t>4.06.2026</w:t>
            </w:r>
          </w:p>
        </w:tc>
        <w:tc>
          <w:tcPr>
            <w:tcW w:w="4472" w:type="dxa"/>
          </w:tcPr>
          <w:p w14:paraId="4BEEB5FD" w14:textId="333BCF98" w:rsidR="00BD562B" w:rsidRPr="00770301" w:rsidRDefault="00FB4F3A" w:rsidP="006F2D2F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И</w:t>
            </w:r>
            <w:r w:rsidR="00770301" w:rsidRPr="00770301">
              <w:t xml:space="preserve">справление ошибок, выявленных в процессе эксплуатации, консультирование пользователя, доработка системы по </w:t>
            </w:r>
            <w:r>
              <w:t>необходимости,</w:t>
            </w:r>
            <w:r w:rsidR="00770301" w:rsidRPr="00770301">
              <w:t xml:space="preserve"> сбор предложений по модернизации, архивирование версий программного обеспечения</w:t>
            </w:r>
          </w:p>
        </w:tc>
      </w:tr>
    </w:tbl>
    <w:p w14:paraId="1D157B17" w14:textId="77777777" w:rsidR="00BD562B" w:rsidRDefault="00BD562B" w:rsidP="006F2D2F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531A6AB" w14:textId="77777777" w:rsidR="00375BF9" w:rsidRDefault="00375BF9" w:rsidP="006F2D2F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A07DD52" w14:textId="77777777" w:rsidR="0000752A" w:rsidRDefault="0000752A" w:rsidP="006F2D2F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3186845" w14:textId="77777777" w:rsidR="0000752A" w:rsidRDefault="0000752A" w:rsidP="006F2D2F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7BE4CE06" w14:textId="77777777" w:rsidR="0000752A" w:rsidRDefault="0000752A" w:rsidP="006F2D2F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A60E505" w14:textId="251CDEB8" w:rsidR="00375BF9" w:rsidRDefault="00375BF9" w:rsidP="00375BF9">
      <w:pPr>
        <w:pStyle w:val="2"/>
        <w:jc w:val="both"/>
      </w:pPr>
      <w:bookmarkStart w:id="9" w:name="_Toc231334626"/>
      <w:r>
        <w:lastRenderedPageBreak/>
        <w:t>Порядок разработки автоматизированной системы</w:t>
      </w:r>
      <w:bookmarkEnd w:id="9"/>
    </w:p>
    <w:p w14:paraId="4DF6BBBC" w14:textId="77777777" w:rsidR="00375BF9" w:rsidRDefault="00375BF9" w:rsidP="006F2D2F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2EAC769" w14:textId="77777777" w:rsidR="00375BF9" w:rsidRDefault="00375BF9" w:rsidP="006F2D2F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0BDCAD2" w14:textId="51E2F1E1" w:rsidR="00377285" w:rsidRDefault="00377285" w:rsidP="0037728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Разработка осуществляется студентом самостоятельно под руководством преподавателя. Взаимодействие происходит на личных консультациях.</w:t>
      </w:r>
    </w:p>
    <w:p w14:paraId="0DA3E36E" w14:textId="5759357D" w:rsidR="00377285" w:rsidRDefault="00377285" w:rsidP="0037728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Исходные данные для разработки: задание на курсовую работу, настоящее ТЗ, учебная литература по С</w:t>
      </w:r>
      <w:r w:rsidRPr="00377285">
        <w:t>#</w:t>
      </w:r>
      <w:r>
        <w:t>, интернет-источники.</w:t>
      </w:r>
    </w:p>
    <w:p w14:paraId="2534A041" w14:textId="24E86252" w:rsidR="00377285" w:rsidRDefault="00377285" w:rsidP="0037728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 окончанию этапов работ предъявляются:</w:t>
      </w:r>
    </w:p>
    <w:p w14:paraId="53428975" w14:textId="480D22DC" w:rsidR="00377285" w:rsidRDefault="00377285" w:rsidP="00377285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ТЗ – согласованный документ;</w:t>
      </w:r>
    </w:p>
    <w:p w14:paraId="53109179" w14:textId="210B42C4" w:rsidR="00377285" w:rsidRDefault="00377285" w:rsidP="00377285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Эскизный проект – материалы проектирования;</w:t>
      </w:r>
    </w:p>
    <w:p w14:paraId="67AC6720" w14:textId="78CA33DF" w:rsidR="00377285" w:rsidRDefault="00377285" w:rsidP="00377285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Технический проект – код программы;</w:t>
      </w:r>
    </w:p>
    <w:p w14:paraId="08CD0A49" w14:textId="4756B508" w:rsidR="00377285" w:rsidRDefault="00377285" w:rsidP="00377285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Рабочая документация – пояснительная записка;</w:t>
      </w:r>
    </w:p>
    <w:p w14:paraId="1456E5DE" w14:textId="59D94285" w:rsidR="00377285" w:rsidRDefault="00377285" w:rsidP="00377285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Ввод в действие – готовая программа;</w:t>
      </w:r>
    </w:p>
    <w:p w14:paraId="0CD9477C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3F8246E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F71358F" w14:textId="0FC9F00B" w:rsidR="00375BF9" w:rsidRDefault="00375BF9" w:rsidP="00375BF9">
      <w:pPr>
        <w:pStyle w:val="2"/>
        <w:jc w:val="both"/>
      </w:pPr>
      <w:bookmarkStart w:id="10" w:name="_Toc231334627"/>
      <w:r>
        <w:t>Порядок контроля и приёмки автоматизированной системы</w:t>
      </w:r>
      <w:bookmarkEnd w:id="10"/>
    </w:p>
    <w:p w14:paraId="0969EB36" w14:textId="77777777" w:rsidR="00375BF9" w:rsidRPr="00377285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E687C47" w14:textId="7EA9359E" w:rsidR="00B22545" w:rsidRDefault="00373977" w:rsidP="00373977">
      <w:pPr>
        <w:pStyle w:val="ac"/>
        <w:numPr>
          <w:ilvl w:val="0"/>
          <w:numId w:val="2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73977">
        <w:t xml:space="preserve">Проверка функций (инициализация, </w:t>
      </w:r>
      <w:r w:rsidRPr="00450ABA">
        <w:t>расч</w:t>
      </w:r>
      <w:r w:rsidR="00450ABA">
        <w:t>ё</w:t>
      </w:r>
      <w:r w:rsidRPr="00450ABA">
        <w:t>т</w:t>
      </w:r>
      <w:r w:rsidRPr="00373977">
        <w:t xml:space="preserve"> поколений, управление, визуализация, сохранение/загрузка) на тестовых конфигурациях (блок, мигалка, глайдер); проверка документации</w:t>
      </w:r>
      <w:r w:rsidR="00B22545">
        <w:t>;</w:t>
      </w:r>
    </w:p>
    <w:p w14:paraId="617B1B9E" w14:textId="6641921C" w:rsidR="00373977" w:rsidRDefault="00373977" w:rsidP="00373977">
      <w:pPr>
        <w:pStyle w:val="ac"/>
        <w:numPr>
          <w:ilvl w:val="0"/>
          <w:numId w:val="2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73977">
        <w:t>Проверка устойчивости при длительной работе (</w:t>
      </w:r>
      <w:r w:rsidR="00450ABA">
        <w:t>более четырёх часов</w:t>
      </w:r>
      <w:r w:rsidRPr="00373977">
        <w:t>); проверка производительности (поле 100×100 ≤100 мс);</w:t>
      </w:r>
    </w:p>
    <w:p w14:paraId="7ED6B33A" w14:textId="00C52FA6" w:rsidR="00373977" w:rsidRDefault="00373977" w:rsidP="00373977">
      <w:pPr>
        <w:pStyle w:val="ac"/>
        <w:numPr>
          <w:ilvl w:val="0"/>
          <w:numId w:val="2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73977">
        <w:t>Комплексная проверка соответствия всем требованиям ТЗ; анализ результатов опытной эксплуатации</w:t>
      </w:r>
      <w:r>
        <w:t>;</w:t>
      </w:r>
    </w:p>
    <w:p w14:paraId="0EFD7424" w14:textId="77777777" w:rsidR="00373977" w:rsidRDefault="00373977" w:rsidP="00373977">
      <w:pPr>
        <w:pStyle w:val="ac"/>
        <w:numPr>
          <w:ilvl w:val="0"/>
          <w:numId w:val="2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АС принимается при выполнении всех условий:</w:t>
      </w:r>
    </w:p>
    <w:p w14:paraId="13473E77" w14:textId="53275EF6" w:rsidR="00373977" w:rsidRDefault="00373977" w:rsidP="00373977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реализация всех функций в соответствии с ТЗ;</w:t>
      </w:r>
    </w:p>
    <w:p w14:paraId="79C65733" w14:textId="16B70E37" w:rsidR="00373977" w:rsidRDefault="00373977" w:rsidP="00373977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соответствия правилам игры «Жизнь»;</w:t>
      </w:r>
    </w:p>
    <w:p w14:paraId="767FB478" w14:textId="77777777" w:rsidR="00373977" w:rsidRDefault="00373977" w:rsidP="00373977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отсутствие критических ошибок;</w:t>
      </w:r>
    </w:p>
    <w:p w14:paraId="3EF47FC9" w14:textId="77777777" w:rsidR="00373977" w:rsidRDefault="00373977" w:rsidP="00373977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корректная обработка нештатных ситуаций;</w:t>
      </w:r>
    </w:p>
    <w:p w14:paraId="4D869D0A" w14:textId="25867C44" w:rsidR="00373977" w:rsidRDefault="00373977" w:rsidP="00373977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наличие эксплуатационной документации.</w:t>
      </w:r>
    </w:p>
    <w:p w14:paraId="1BA4E001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5859767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2B8B305C" w14:textId="3817E5DA" w:rsidR="00375BF9" w:rsidRDefault="00375BF9" w:rsidP="00375BF9">
      <w:pPr>
        <w:pStyle w:val="2"/>
        <w:jc w:val="both"/>
      </w:pPr>
      <w:bookmarkStart w:id="11" w:name="_Toc231334628"/>
      <w:r w:rsidRPr="00375BF9">
        <w:t>Требования к составу и содержанию работ по подготовке объекта автоматизации к вводу автоматизированной системы в действие</w:t>
      </w:r>
      <w:bookmarkEnd w:id="11"/>
    </w:p>
    <w:p w14:paraId="454BF2E6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0B1BB22B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79FF7398" w14:textId="0DB2455D" w:rsidR="007D3E18" w:rsidRDefault="00373977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373977">
        <w:t xml:space="preserve">Целью подготовки является обеспечение готовности объекта автоматизации (рабочего места пользователя, технических средств, персонала, информационной базы) к штатному функционированию АС в соответствии с требованиями настоящего </w:t>
      </w:r>
      <w:r w:rsidR="00085BD6">
        <w:t>т</w:t>
      </w:r>
      <w:r w:rsidRPr="00373977">
        <w:t>ехнического задания.</w:t>
      </w:r>
    </w:p>
    <w:p w14:paraId="1A6C6F0D" w14:textId="648E07A9" w:rsidR="00B22545" w:rsidRDefault="007D3E18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Для ввода системы в действие требуется наличие </w:t>
      </w:r>
      <w:r>
        <w:rPr>
          <w:lang w:val="en-US"/>
        </w:rPr>
        <w:t>OC</w:t>
      </w:r>
      <w:r w:rsidRPr="007D3E18">
        <w:t xml:space="preserve"> </w:t>
      </w:r>
      <w:r>
        <w:rPr>
          <w:lang w:val="en-US"/>
        </w:rPr>
        <w:t>Windows</w:t>
      </w:r>
      <w:r>
        <w:t xml:space="preserve"> и платформы</w:t>
      </w:r>
      <w:r w:rsidR="00085BD6">
        <w:t xml:space="preserve"> </w:t>
      </w:r>
      <w:r>
        <w:t>.</w:t>
      </w:r>
      <w:r>
        <w:rPr>
          <w:lang w:val="en-US"/>
        </w:rPr>
        <w:t>NET</w:t>
      </w:r>
      <w:r>
        <w:t xml:space="preserve"> на компьютере пользователя. Возможность ознакомления с руководством пользователя.</w:t>
      </w:r>
    </w:p>
    <w:p w14:paraId="3FF3F78B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32D40C82" w14:textId="681B61CC" w:rsidR="00375BF9" w:rsidRDefault="00375BF9" w:rsidP="00375BF9">
      <w:pPr>
        <w:pStyle w:val="2"/>
        <w:jc w:val="both"/>
      </w:pPr>
      <w:bookmarkStart w:id="12" w:name="_Toc231334629"/>
      <w:r>
        <w:lastRenderedPageBreak/>
        <w:t>Требования к документированию</w:t>
      </w:r>
      <w:bookmarkEnd w:id="12"/>
    </w:p>
    <w:p w14:paraId="7DC3C427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27C658E4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745E9077" w14:textId="5BF787D8" w:rsidR="00B22545" w:rsidRDefault="007D3E18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Документация должна включать пояснительную записку к курсовой работе</w:t>
      </w:r>
      <w:r w:rsidR="00085BD6">
        <w:t xml:space="preserve"> в текстовом формате и</w:t>
      </w:r>
      <w:r>
        <w:t xml:space="preserve"> исходные коды программы с комментариями.</w:t>
      </w:r>
    </w:p>
    <w:p w14:paraId="440E493C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235C9C67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748C91E1" w14:textId="4C03E4EB" w:rsidR="00375BF9" w:rsidRDefault="00375BF9" w:rsidP="00375BF9">
      <w:pPr>
        <w:pStyle w:val="2"/>
        <w:jc w:val="both"/>
      </w:pPr>
      <w:bookmarkStart w:id="13" w:name="_Toc231334630"/>
      <w:r>
        <w:t>Источники разработки</w:t>
      </w:r>
      <w:bookmarkEnd w:id="13"/>
    </w:p>
    <w:p w14:paraId="2DDC393D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01405C4A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B274EF7" w14:textId="77777777" w:rsidR="002C5298" w:rsidRDefault="002C5298" w:rsidP="009E2008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Задание на выполнение курсовой работы по дисциплине «Технология разработки программного обеспечения».</w:t>
      </w:r>
    </w:p>
    <w:p w14:paraId="0E0D536B" w14:textId="77777777" w:rsidR="002C5298" w:rsidRDefault="002C5298" w:rsidP="009E2008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002A4EBA" w14:textId="2A315E88" w:rsidR="00B22545" w:rsidRDefault="002C5298" w:rsidP="009E2008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Учебная и техническая литература по языку программирования C# и платформе .NET (например, источники из списка использованной литературы в данной пояснительной записке).</w:t>
      </w:r>
    </w:p>
    <w:p w14:paraId="2FA8B88E" w14:textId="77777777" w:rsidR="00375BF9" w:rsidRPr="007D7CD6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sectPr w:rsidR="00375BF9" w:rsidRPr="007D7CD6" w:rsidSect="00C90116">
      <w:headerReference w:type="default" r:id="rId9"/>
      <w:footerReference w:type="default" r:id="rId10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59F6F" w14:textId="77777777" w:rsidR="00DF4AFA" w:rsidRDefault="00DF4AFA" w:rsidP="00BC3DDD">
      <w:pPr>
        <w:spacing w:after="0" w:line="240" w:lineRule="auto"/>
      </w:pPr>
      <w:r>
        <w:separator/>
      </w:r>
    </w:p>
  </w:endnote>
  <w:endnote w:type="continuationSeparator" w:id="0">
    <w:p w14:paraId="79A2657D" w14:textId="77777777" w:rsidR="00DF4AFA" w:rsidRDefault="00DF4AFA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7DB81" w14:textId="77777777" w:rsidR="00DF4AFA" w:rsidRDefault="00DF4AFA" w:rsidP="00BC3DDD">
      <w:pPr>
        <w:spacing w:after="0" w:line="240" w:lineRule="auto"/>
      </w:pPr>
      <w:r>
        <w:separator/>
      </w:r>
    </w:p>
  </w:footnote>
  <w:footnote w:type="continuationSeparator" w:id="0">
    <w:p w14:paraId="14817D52" w14:textId="77777777" w:rsidR="00DF4AFA" w:rsidRDefault="00DF4AFA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AF7"/>
    <w:multiLevelType w:val="hybridMultilevel"/>
    <w:tmpl w:val="71CC14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F50634"/>
    <w:multiLevelType w:val="hybridMultilevel"/>
    <w:tmpl w:val="589A7F70"/>
    <w:lvl w:ilvl="0" w:tplc="04190017">
      <w:start w:val="1"/>
      <w:numFmt w:val="lowerLetter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147F0993"/>
    <w:multiLevelType w:val="hybridMultilevel"/>
    <w:tmpl w:val="E93C2C8A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776B68"/>
    <w:multiLevelType w:val="hybridMultilevel"/>
    <w:tmpl w:val="979CB16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84A0A"/>
    <w:multiLevelType w:val="hybridMultilevel"/>
    <w:tmpl w:val="CFD6E1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C0388F"/>
    <w:multiLevelType w:val="hybridMultilevel"/>
    <w:tmpl w:val="17FA2E1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A61D0F"/>
    <w:multiLevelType w:val="hybridMultilevel"/>
    <w:tmpl w:val="1910DE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126778D"/>
    <w:multiLevelType w:val="hybridMultilevel"/>
    <w:tmpl w:val="1910DE0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740194"/>
    <w:multiLevelType w:val="hybridMultilevel"/>
    <w:tmpl w:val="196CC1B8"/>
    <w:lvl w:ilvl="0" w:tplc="D3E47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2A12A5A"/>
    <w:multiLevelType w:val="hybridMultilevel"/>
    <w:tmpl w:val="E93C2C8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3E001BC"/>
    <w:multiLevelType w:val="hybridMultilevel"/>
    <w:tmpl w:val="58CE3D1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5875A90"/>
    <w:multiLevelType w:val="hybridMultilevel"/>
    <w:tmpl w:val="03F8BCF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7DC5179"/>
    <w:multiLevelType w:val="hybridMultilevel"/>
    <w:tmpl w:val="CA5E2D5A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931652"/>
    <w:multiLevelType w:val="hybridMultilevel"/>
    <w:tmpl w:val="E5964B66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2C6417"/>
    <w:multiLevelType w:val="multilevel"/>
    <w:tmpl w:val="987C3B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C4048"/>
    <w:multiLevelType w:val="hybridMultilevel"/>
    <w:tmpl w:val="9AA2A19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A1F507B"/>
    <w:multiLevelType w:val="hybridMultilevel"/>
    <w:tmpl w:val="CFD6E1E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CEB0E3A"/>
    <w:multiLevelType w:val="hybridMultilevel"/>
    <w:tmpl w:val="00F4F2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2071F3D"/>
    <w:multiLevelType w:val="hybridMultilevel"/>
    <w:tmpl w:val="3FD4194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56D7D1D"/>
    <w:multiLevelType w:val="hybridMultilevel"/>
    <w:tmpl w:val="2242987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4C27C2"/>
    <w:multiLevelType w:val="hybridMultilevel"/>
    <w:tmpl w:val="F2D2ECA2"/>
    <w:lvl w:ilvl="0" w:tplc="DCAC424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59D330FE"/>
    <w:multiLevelType w:val="hybridMultilevel"/>
    <w:tmpl w:val="2FB483E8"/>
    <w:lvl w:ilvl="0" w:tplc="4EFEFF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300218"/>
    <w:multiLevelType w:val="hybridMultilevel"/>
    <w:tmpl w:val="C6EABA4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0321800"/>
    <w:multiLevelType w:val="hybridMultilevel"/>
    <w:tmpl w:val="4F0E6524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0DB7133"/>
    <w:multiLevelType w:val="hybridMultilevel"/>
    <w:tmpl w:val="ECD40092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6E5321"/>
    <w:multiLevelType w:val="multilevel"/>
    <w:tmpl w:val="D47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86C9A"/>
    <w:multiLevelType w:val="hybridMultilevel"/>
    <w:tmpl w:val="6120A11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EFF0387"/>
    <w:multiLevelType w:val="hybridMultilevel"/>
    <w:tmpl w:val="E0384D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A705F3D"/>
    <w:multiLevelType w:val="hybridMultilevel"/>
    <w:tmpl w:val="C194C504"/>
    <w:lvl w:ilvl="0" w:tplc="DCAC424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3" w15:restartNumberingAfterBreak="0">
    <w:nsid w:val="7C58104D"/>
    <w:multiLevelType w:val="hybridMultilevel"/>
    <w:tmpl w:val="408208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20637823">
    <w:abstractNumId w:val="13"/>
  </w:num>
  <w:num w:numId="2" w16cid:durableId="1356538875">
    <w:abstractNumId w:val="14"/>
  </w:num>
  <w:num w:numId="3" w16cid:durableId="1083142498">
    <w:abstractNumId w:val="28"/>
  </w:num>
  <w:num w:numId="4" w16cid:durableId="748425813">
    <w:abstractNumId w:val="15"/>
  </w:num>
  <w:num w:numId="5" w16cid:durableId="1207333859">
    <w:abstractNumId w:val="24"/>
  </w:num>
  <w:num w:numId="6" w16cid:durableId="1208880117">
    <w:abstractNumId w:val="8"/>
  </w:num>
  <w:num w:numId="7" w16cid:durableId="1327515415">
    <w:abstractNumId w:val="29"/>
  </w:num>
  <w:num w:numId="8" w16cid:durableId="310909446">
    <w:abstractNumId w:val="17"/>
  </w:num>
  <w:num w:numId="9" w16cid:durableId="1192718783">
    <w:abstractNumId w:val="26"/>
  </w:num>
  <w:num w:numId="10" w16cid:durableId="1450472001">
    <w:abstractNumId w:val="1"/>
  </w:num>
  <w:num w:numId="11" w16cid:durableId="1149902920">
    <w:abstractNumId w:val="10"/>
  </w:num>
  <w:num w:numId="12" w16cid:durableId="1758357097">
    <w:abstractNumId w:val="9"/>
  </w:num>
  <w:num w:numId="13" w16cid:durableId="1433086990">
    <w:abstractNumId w:val="16"/>
  </w:num>
  <w:num w:numId="14" w16cid:durableId="2112967039">
    <w:abstractNumId w:val="18"/>
  </w:num>
  <w:num w:numId="15" w16cid:durableId="1575503022">
    <w:abstractNumId w:val="5"/>
  </w:num>
  <w:num w:numId="16" w16cid:durableId="187380913">
    <w:abstractNumId w:val="12"/>
  </w:num>
  <w:num w:numId="17" w16cid:durableId="1964117622">
    <w:abstractNumId w:val="31"/>
  </w:num>
  <w:num w:numId="18" w16cid:durableId="394857637">
    <w:abstractNumId w:val="20"/>
  </w:num>
  <w:num w:numId="19" w16cid:durableId="1161392080">
    <w:abstractNumId w:val="23"/>
  </w:num>
  <w:num w:numId="20" w16cid:durableId="1599563779">
    <w:abstractNumId w:val="32"/>
  </w:num>
  <w:num w:numId="21" w16cid:durableId="1027950866">
    <w:abstractNumId w:val="0"/>
  </w:num>
  <w:num w:numId="22" w16cid:durableId="1209880792">
    <w:abstractNumId w:val="11"/>
  </w:num>
  <w:num w:numId="23" w16cid:durableId="1937204766">
    <w:abstractNumId w:val="22"/>
  </w:num>
  <w:num w:numId="24" w16cid:durableId="1572809043">
    <w:abstractNumId w:val="3"/>
  </w:num>
  <w:num w:numId="25" w16cid:durableId="279459743">
    <w:abstractNumId w:val="2"/>
  </w:num>
  <w:num w:numId="26" w16cid:durableId="2086148419">
    <w:abstractNumId w:val="27"/>
  </w:num>
  <w:num w:numId="27" w16cid:durableId="412747280">
    <w:abstractNumId w:val="21"/>
  </w:num>
  <w:num w:numId="28" w16cid:durableId="1428233053">
    <w:abstractNumId w:val="30"/>
  </w:num>
  <w:num w:numId="29" w16cid:durableId="1857694658">
    <w:abstractNumId w:val="33"/>
  </w:num>
  <w:num w:numId="30" w16cid:durableId="1869760223">
    <w:abstractNumId w:val="4"/>
  </w:num>
  <w:num w:numId="31" w16cid:durableId="302974095">
    <w:abstractNumId w:val="25"/>
  </w:num>
  <w:num w:numId="32" w16cid:durableId="1148132763">
    <w:abstractNumId w:val="19"/>
  </w:num>
  <w:num w:numId="33" w16cid:durableId="148834224">
    <w:abstractNumId w:val="6"/>
  </w:num>
  <w:num w:numId="34" w16cid:durableId="6897265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5395"/>
    <w:rsid w:val="0000752A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43E84"/>
    <w:rsid w:val="0014572B"/>
    <w:rsid w:val="001519AB"/>
    <w:rsid w:val="001566BA"/>
    <w:rsid w:val="001607BB"/>
    <w:rsid w:val="00167287"/>
    <w:rsid w:val="00176E38"/>
    <w:rsid w:val="00185CCF"/>
    <w:rsid w:val="00195A2E"/>
    <w:rsid w:val="001A07BA"/>
    <w:rsid w:val="001A3C88"/>
    <w:rsid w:val="001C0E59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A8A"/>
    <w:rsid w:val="00373977"/>
    <w:rsid w:val="00375BF9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A53B5"/>
    <w:rsid w:val="005B197A"/>
    <w:rsid w:val="005C6B28"/>
    <w:rsid w:val="005C78B9"/>
    <w:rsid w:val="005D6495"/>
    <w:rsid w:val="005D6958"/>
    <w:rsid w:val="005E2498"/>
    <w:rsid w:val="006003FE"/>
    <w:rsid w:val="00604570"/>
    <w:rsid w:val="00604DB7"/>
    <w:rsid w:val="006307CE"/>
    <w:rsid w:val="00634397"/>
    <w:rsid w:val="00634B71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3E18"/>
    <w:rsid w:val="007D77BF"/>
    <w:rsid w:val="007D7CD6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05F1"/>
    <w:rsid w:val="008625B4"/>
    <w:rsid w:val="0086296A"/>
    <w:rsid w:val="008641A2"/>
    <w:rsid w:val="00874DDF"/>
    <w:rsid w:val="008751EC"/>
    <w:rsid w:val="00875BE7"/>
    <w:rsid w:val="00875EBB"/>
    <w:rsid w:val="008929F8"/>
    <w:rsid w:val="008979BD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452E"/>
    <w:rsid w:val="009B4E31"/>
    <w:rsid w:val="009C0E2E"/>
    <w:rsid w:val="009C5919"/>
    <w:rsid w:val="009D49FB"/>
    <w:rsid w:val="009E2008"/>
    <w:rsid w:val="009E51F2"/>
    <w:rsid w:val="009F68E2"/>
    <w:rsid w:val="009F7EE9"/>
    <w:rsid w:val="00A0204A"/>
    <w:rsid w:val="00A17283"/>
    <w:rsid w:val="00A22016"/>
    <w:rsid w:val="00A22926"/>
    <w:rsid w:val="00A251FD"/>
    <w:rsid w:val="00A25B3B"/>
    <w:rsid w:val="00A3651D"/>
    <w:rsid w:val="00A40B37"/>
    <w:rsid w:val="00A45D36"/>
    <w:rsid w:val="00A46AAC"/>
    <w:rsid w:val="00A52631"/>
    <w:rsid w:val="00A71B3F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F38B2"/>
    <w:rsid w:val="00AF511F"/>
    <w:rsid w:val="00B07A87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4AB7"/>
    <w:rsid w:val="00BB07EA"/>
    <w:rsid w:val="00BB2C1F"/>
    <w:rsid w:val="00BB4928"/>
    <w:rsid w:val="00BC36DE"/>
    <w:rsid w:val="00BC3DDD"/>
    <w:rsid w:val="00BD562B"/>
    <w:rsid w:val="00BD5BBF"/>
    <w:rsid w:val="00BF5832"/>
    <w:rsid w:val="00BF7C41"/>
    <w:rsid w:val="00C02F86"/>
    <w:rsid w:val="00C0575B"/>
    <w:rsid w:val="00C101D6"/>
    <w:rsid w:val="00C16239"/>
    <w:rsid w:val="00C2058D"/>
    <w:rsid w:val="00C2659F"/>
    <w:rsid w:val="00C43895"/>
    <w:rsid w:val="00C44C64"/>
    <w:rsid w:val="00C4711F"/>
    <w:rsid w:val="00C600A7"/>
    <w:rsid w:val="00C73115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2426"/>
    <w:rsid w:val="00D34231"/>
    <w:rsid w:val="00D3797C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E3174"/>
    <w:rsid w:val="00DE3893"/>
    <w:rsid w:val="00DF3F4E"/>
    <w:rsid w:val="00DF4AFA"/>
    <w:rsid w:val="00E16076"/>
    <w:rsid w:val="00E254DD"/>
    <w:rsid w:val="00E41C72"/>
    <w:rsid w:val="00E43DB6"/>
    <w:rsid w:val="00E51FCA"/>
    <w:rsid w:val="00E5428A"/>
    <w:rsid w:val="00E55F17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499F"/>
    <w:rsid w:val="00EF1ECE"/>
    <w:rsid w:val="00EF61B2"/>
    <w:rsid w:val="00EF69B2"/>
    <w:rsid w:val="00F03C51"/>
    <w:rsid w:val="00F125DC"/>
    <w:rsid w:val="00F13D0C"/>
    <w:rsid w:val="00F2178B"/>
    <w:rsid w:val="00F22C74"/>
    <w:rsid w:val="00F22F91"/>
    <w:rsid w:val="00F41045"/>
    <w:rsid w:val="00F55492"/>
    <w:rsid w:val="00F60C88"/>
    <w:rsid w:val="00F64AF6"/>
    <w:rsid w:val="00F74B8B"/>
    <w:rsid w:val="00F83E9D"/>
    <w:rsid w:val="00F84D51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1969</TotalTime>
  <Pages>9</Pages>
  <Words>2003</Words>
  <Characters>11422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Distomin8800@gmail.com</cp:lastModifiedBy>
  <cp:revision>171</cp:revision>
  <cp:lastPrinted>2020-11-23T21:13:00Z</cp:lastPrinted>
  <dcterms:created xsi:type="dcterms:W3CDTF">2026-02-10T04:00:00Z</dcterms:created>
  <dcterms:modified xsi:type="dcterms:W3CDTF">2026-06-02T18:16:00Z</dcterms:modified>
</cp:coreProperties>
</file>