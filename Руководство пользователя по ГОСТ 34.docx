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 w:rsidRPr="00464A45">
              <w:t>6</w:t>
            </w:r>
            <w:r w:rsidRPr="00464A45">
              <w:t>.</w:t>
            </w:r>
            <w:r w:rsidR="00827B62" w:rsidRPr="00464A45">
              <w:t xml:space="preserve"> </w:t>
            </w:r>
            <w:r w:rsidR="00660355">
              <w:t>557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BE87A3E" w:rsidR="00032146" w:rsidRPr="00F55492" w:rsidRDefault="009345AC" w:rsidP="00C37651">
            <w:pPr>
              <w:pStyle w:val="a0"/>
              <w:ind w:firstLine="0"/>
            </w:pPr>
            <w:r w:rsidRPr="009345AC">
              <w:t>Д.Е. Истомин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77777777" w:rsidR="00A532DB" w:rsidRDefault="00A532DB" w:rsidP="00A532DB">
      <w:pPr>
        <w:pStyle w:val="a0"/>
      </w:pPr>
      <w:r>
        <w:t>Настоящий документ является руководством пользователя по эксплуатации игры "Жизнь".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371ACAAE" w:rsidR="00A532DB" w:rsidRDefault="00A532DB" w:rsidP="00A532DB">
      <w:pPr>
        <w:pStyle w:val="a0"/>
      </w:pPr>
      <w:r>
        <w:t xml:space="preserve">Работа содержит </w:t>
      </w:r>
      <w:r w:rsidR="00EB644B">
        <w:t>10</w:t>
      </w:r>
      <w:r>
        <w:t xml:space="preserve"> листов текста, </w:t>
      </w:r>
      <w:r w:rsidR="00EB644B">
        <w:t>5</w:t>
      </w:r>
      <w:r>
        <w:t xml:space="preserve"> рисунков, </w:t>
      </w:r>
      <w:r w:rsidR="00EB644B">
        <w:t>1</w:t>
      </w:r>
      <w:r>
        <w:t xml:space="preserve"> таблиц</w:t>
      </w:r>
      <w:r w:rsidR="00EB644B">
        <w:t>у</w:t>
      </w:r>
      <w:r>
        <w:t>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464A45" w:rsidRDefault="00B66A60" w:rsidP="00FF27E5">
      <w:pPr>
        <w:pStyle w:val="a0"/>
      </w:pPr>
    </w:p>
    <w:p w14:paraId="312E9061" w14:textId="6265B313" w:rsidR="00B66A60" w:rsidRPr="00464A45" w:rsidRDefault="00B66A60" w:rsidP="00FF27E5">
      <w:pPr>
        <w:pStyle w:val="a0"/>
      </w:pPr>
    </w:p>
    <w:p w14:paraId="7293D7EF" w14:textId="77777777" w:rsidR="00B66A60" w:rsidRPr="00464A45" w:rsidRDefault="00B66A60" w:rsidP="00FF27E5">
      <w:pPr>
        <w:pStyle w:val="a0"/>
      </w:pPr>
    </w:p>
    <w:p w14:paraId="60FC3BFD" w14:textId="77777777" w:rsidR="00FF27E5" w:rsidRPr="00464A45" w:rsidRDefault="00FF27E5" w:rsidP="00FF27E5">
      <w:pPr>
        <w:pStyle w:val="a0"/>
        <w:sectPr w:rsidR="00FF27E5" w:rsidRPr="00464A45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464A4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AAC1073" w14:textId="130E0E1C" w:rsidR="00BE4D8E" w:rsidRDefault="00185CCF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2412" w:history="1">
        <w:r w:rsidR="00BE4D8E" w:rsidRPr="00B73208">
          <w:rPr>
            <w:rStyle w:val="ae"/>
            <w:noProof/>
          </w:rPr>
          <w:t>1 Введение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_Toc231372412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4</w:t>
        </w:r>
        <w:r w:rsidR="00BE4D8E">
          <w:rPr>
            <w:noProof/>
            <w:webHidden/>
          </w:rPr>
          <w:fldChar w:fldCharType="end"/>
        </w:r>
      </w:hyperlink>
    </w:p>
    <w:p w14:paraId="15FFE8D7" w14:textId="66CB10BB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3" w:history="1">
        <w:r w:rsidR="00BE4D8E" w:rsidRPr="00B73208">
          <w:rPr>
            <w:rStyle w:val="ae"/>
            <w:noProof/>
          </w:rPr>
          <w:t>1.1 Область применения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_Toc231372413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4</w:t>
        </w:r>
        <w:r w:rsidR="00BE4D8E">
          <w:rPr>
            <w:noProof/>
            <w:webHidden/>
          </w:rPr>
          <w:fldChar w:fldCharType="end"/>
        </w:r>
      </w:hyperlink>
    </w:p>
    <w:p w14:paraId="15944A83" w14:textId="044CBAE4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4" w:history="1">
        <w:r w:rsidR="00BE4D8E" w:rsidRPr="00B73208">
          <w:rPr>
            <w:rStyle w:val="ae"/>
            <w:noProof/>
          </w:rPr>
          <w:t>1.2 Краткое описание возможностей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_Toc231372414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4</w:t>
        </w:r>
        <w:r w:rsidR="00BE4D8E">
          <w:rPr>
            <w:noProof/>
            <w:webHidden/>
          </w:rPr>
          <w:fldChar w:fldCharType="end"/>
        </w:r>
      </w:hyperlink>
    </w:p>
    <w:p w14:paraId="74FB4539" w14:textId="12DF3EB8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5" w:history="1">
        <w:r w:rsidR="00BE4D8E" w:rsidRPr="00B73208">
          <w:rPr>
            <w:rStyle w:val="ae"/>
            <w:noProof/>
          </w:rPr>
          <w:t>1.3 Уровень подготовки пользователя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_Toc231372415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5</w:t>
        </w:r>
        <w:r w:rsidR="00BE4D8E">
          <w:rPr>
            <w:noProof/>
            <w:webHidden/>
          </w:rPr>
          <w:fldChar w:fldCharType="end"/>
        </w:r>
      </w:hyperlink>
    </w:p>
    <w:p w14:paraId="669BA067" w14:textId="1CC26745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6" w:history="1">
        <w:r w:rsidR="00BE4D8E" w:rsidRPr="00B73208">
          <w:rPr>
            <w:rStyle w:val="ae"/>
            <w:noProof/>
          </w:rPr>
          <w:t>1.4 Перечень эксплуатационной документации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_Toc231372416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5</w:t>
        </w:r>
        <w:r w:rsidR="00BE4D8E">
          <w:rPr>
            <w:noProof/>
            <w:webHidden/>
          </w:rPr>
          <w:fldChar w:fldCharType="end"/>
        </w:r>
      </w:hyperlink>
    </w:p>
    <w:p w14:paraId="7B6583A1" w14:textId="09753CF9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7" w:history="1">
        <w:r w:rsidR="00BE4D8E" w:rsidRPr="00B73208">
          <w:rPr>
            <w:rStyle w:val="ae"/>
            <w:noProof/>
          </w:rPr>
          <w:t>2 Назначения и условия применения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_Toc231372417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5</w:t>
        </w:r>
        <w:r w:rsidR="00BE4D8E">
          <w:rPr>
            <w:noProof/>
            <w:webHidden/>
          </w:rPr>
          <w:fldChar w:fldCharType="end"/>
        </w:r>
      </w:hyperlink>
    </w:p>
    <w:p w14:paraId="0077AD21" w14:textId="28ED403E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8" w:history="1">
        <w:r w:rsidR="00BE4D8E" w:rsidRPr="00B73208">
          <w:rPr>
            <w:rStyle w:val="ae"/>
            <w:noProof/>
          </w:rPr>
          <w:t>3 Подготовка к работе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_Toc231372418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5</w:t>
        </w:r>
        <w:r w:rsidR="00BE4D8E">
          <w:rPr>
            <w:noProof/>
            <w:webHidden/>
          </w:rPr>
          <w:fldChar w:fldCharType="end"/>
        </w:r>
      </w:hyperlink>
    </w:p>
    <w:p w14:paraId="0A39855C" w14:textId="297BA26D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9" w:history="1">
        <w:r w:rsidR="00BE4D8E" w:rsidRPr="00B73208">
          <w:rPr>
            <w:rStyle w:val="ae"/>
            <w:noProof/>
          </w:rPr>
          <w:t>3.1 Состав и содержание дистрибутивного носителя данных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_Toc231372419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5</w:t>
        </w:r>
        <w:r w:rsidR="00BE4D8E">
          <w:rPr>
            <w:noProof/>
            <w:webHidden/>
          </w:rPr>
          <w:fldChar w:fldCharType="end"/>
        </w:r>
      </w:hyperlink>
    </w:p>
    <w:p w14:paraId="5BBDE101" w14:textId="6DFCC67B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0" w:history="1">
        <w:r w:rsidR="00BE4D8E" w:rsidRPr="00B73208">
          <w:rPr>
            <w:rStyle w:val="ae"/>
            <w:noProof/>
          </w:rPr>
          <w:t>3.2 Порядок загрузки данных и программ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_Toc231372420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6</w:t>
        </w:r>
        <w:r w:rsidR="00BE4D8E">
          <w:rPr>
            <w:noProof/>
            <w:webHidden/>
          </w:rPr>
          <w:fldChar w:fldCharType="end"/>
        </w:r>
      </w:hyperlink>
    </w:p>
    <w:p w14:paraId="1E6DCCC1" w14:textId="78BA0241" w:rsidR="00BE4D8E" w:rsidRDefault="00000000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1" w:history="1">
        <w:r w:rsidR="00BE4D8E" w:rsidRPr="00B73208">
          <w:rPr>
            <w:rStyle w:val="ae"/>
            <w:noProof/>
          </w:rPr>
          <w:t>3.3 Порядок проверки работоспособности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_Toc231372421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7</w:t>
        </w:r>
        <w:r w:rsidR="00BE4D8E">
          <w:rPr>
            <w:noProof/>
            <w:webHidden/>
          </w:rPr>
          <w:fldChar w:fldCharType="end"/>
        </w:r>
      </w:hyperlink>
    </w:p>
    <w:p w14:paraId="7554BAC3" w14:textId="30F64138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2" w:history="1">
        <w:r w:rsidR="00BE4D8E" w:rsidRPr="00B73208">
          <w:rPr>
            <w:rStyle w:val="ae"/>
            <w:noProof/>
          </w:rPr>
          <w:t>4 Описание операций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_Toc231372422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9</w:t>
        </w:r>
        <w:r w:rsidR="00BE4D8E">
          <w:rPr>
            <w:noProof/>
            <w:webHidden/>
          </w:rPr>
          <w:fldChar w:fldCharType="end"/>
        </w:r>
      </w:hyperlink>
    </w:p>
    <w:p w14:paraId="4E8DC2F3" w14:textId="42DA9489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3" w:history="1">
        <w:r w:rsidR="00BE4D8E" w:rsidRPr="00B73208">
          <w:rPr>
            <w:rStyle w:val="ae"/>
            <w:noProof/>
          </w:rPr>
          <w:t>5 Аварийные ситуации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_Toc231372423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9</w:t>
        </w:r>
        <w:r w:rsidR="00BE4D8E">
          <w:rPr>
            <w:noProof/>
            <w:webHidden/>
          </w:rPr>
          <w:fldChar w:fldCharType="end"/>
        </w:r>
      </w:hyperlink>
    </w:p>
    <w:p w14:paraId="2F7CC4B6" w14:textId="021D6219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4" w:history="1">
        <w:r w:rsidR="00BE4D8E" w:rsidRPr="00B73208">
          <w:rPr>
            <w:rStyle w:val="ae"/>
            <w:noProof/>
          </w:rPr>
          <w:t>6 Рекомендации по освоению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_Toc231372424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9</w:t>
        </w:r>
        <w:r w:rsidR="00BE4D8E">
          <w:rPr>
            <w:noProof/>
            <w:webHidden/>
          </w:rPr>
          <w:fldChar w:fldCharType="end"/>
        </w:r>
      </w:hyperlink>
    </w:p>
    <w:p w14:paraId="60934B30" w14:textId="7E269EC7" w:rsidR="00BE4D8E" w:rsidRDefault="00000000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5" w:history="1">
        <w:r w:rsidR="00BE4D8E" w:rsidRPr="00B73208">
          <w:rPr>
            <w:rStyle w:val="ae"/>
            <w:noProof/>
          </w:rPr>
          <w:t>7 Термины и сокращения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_Toc231372425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10</w:t>
        </w:r>
        <w:r w:rsidR="00BE4D8E">
          <w:rPr>
            <w:noProof/>
            <w:webHidden/>
          </w:rPr>
          <w:fldChar w:fldCharType="end"/>
        </w:r>
      </w:hyperlink>
    </w:p>
    <w:p w14:paraId="0B6CFBC6" w14:textId="0DB85ECF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2412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2413"/>
      <w:r>
        <w:t xml:space="preserve">1.1 </w:t>
      </w:r>
      <w:bookmarkEnd w:id="7"/>
      <w:bookmarkEnd w:id="8"/>
      <w:bookmarkEnd w:id="9"/>
      <w:r w:rsidR="00396DA7">
        <w:t>Область применения</w:t>
      </w:r>
      <w:bookmarkEnd w:id="10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6D31E441" w14:textId="1F3FD266" w:rsidR="00396DA7" w:rsidRDefault="00396DA7" w:rsidP="00396DA7">
      <w:pPr>
        <w:spacing w:after="0" w:line="240" w:lineRule="auto"/>
        <w:ind w:firstLine="709"/>
        <w:jc w:val="both"/>
      </w:pPr>
      <w:r>
        <w:t>Игра служит наглядной моделью для изучения теории сложности, самоорганизации и эмерджентности – как простые правила порождают сложное поведение. В биологии её используют для абстрактного моделирования колоний микроорганизмов, распространения эпидемий и экосистем. В информатике на её основе изучают клеточные автоматы, параллельные вычисления, теорию вычислимости (игра является полной по Тьюрингу) и даже криптографию. Она также может использоваться в компьютерной графике алгоритмы на основе правил «Жизни» применяются для процедурной генерации текстур, анимации толп и динамических паттернов. В микроэлектронике клеточные автоматы помогают проектировать самовосстанавливающиеся схемы. Кроме того, принципы «Жизни» используют в физике (моделирование кристаллизации и фазовых переходов), социологии (простые модели взаимодействия агентов) и даже в философии (мысленные эксперименты о природе жизни и сложности).</w:t>
      </w:r>
    </w:p>
    <w:p w14:paraId="724DDC6E" w14:textId="77777777" w:rsidR="00396DA7" w:rsidRPr="00464A45" w:rsidRDefault="00396DA7" w:rsidP="0000244D">
      <w:pPr>
        <w:spacing w:after="0" w:line="240" w:lineRule="auto"/>
        <w:ind w:firstLine="709"/>
        <w:jc w:val="both"/>
      </w:pPr>
    </w:p>
    <w:p w14:paraId="0D9155F2" w14:textId="77777777" w:rsidR="00185CCF" w:rsidRPr="00464A45" w:rsidRDefault="00185CCF" w:rsidP="0000244D">
      <w:pPr>
        <w:spacing w:after="0" w:line="240" w:lineRule="auto"/>
        <w:ind w:firstLine="709"/>
        <w:jc w:val="both"/>
      </w:pPr>
    </w:p>
    <w:p w14:paraId="564FB9DA" w14:textId="320FDE77" w:rsidR="00457D8A" w:rsidRPr="007D7CD6" w:rsidRDefault="00030797" w:rsidP="00030797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2414"/>
      <w:r>
        <w:t xml:space="preserve">1.2 </w:t>
      </w:r>
      <w:bookmarkEnd w:id="11"/>
      <w:bookmarkEnd w:id="12"/>
      <w:bookmarkEnd w:id="13"/>
      <w:r w:rsidR="00396DA7">
        <w:t>Краткое описание возможностей</w:t>
      </w:r>
      <w:bookmarkEnd w:id="1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46B35144" w14:textId="18E801BC" w:rsidR="00396DA7" w:rsidRDefault="00396DA7" w:rsidP="00396DA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Базовое моделирование – запуск и остановка симуляции поколений в реальном времени.</w:t>
      </w:r>
    </w:p>
    <w:p w14:paraId="68417DE9" w14:textId="0EE1558E" w:rsidR="00396DA7" w:rsidRDefault="00396DA7" w:rsidP="00396DA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Редактирование поля</w:t>
      </w:r>
    </w:p>
    <w:p w14:paraId="3388362D" w14:textId="07BE0E96" w:rsidR="00396DA7" w:rsidRDefault="00396DA7" w:rsidP="00396DA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Рисование клеток – добавление и удаление живых клеток мышью.</w:t>
      </w:r>
    </w:p>
    <w:p w14:paraId="0B9330B8" w14:textId="291E7A75" w:rsidR="00396DA7" w:rsidRDefault="00396DA7" w:rsidP="00396DA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Очистка всего поля одной кнопкой.</w:t>
      </w:r>
    </w:p>
    <w:p w14:paraId="28C0CA8D" w14:textId="46C9447A" w:rsidR="00396DA7" w:rsidRDefault="00396DA7" w:rsidP="00396DA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Автоматическая расстановка указанного количество клеток.</w:t>
      </w:r>
    </w:p>
    <w:p w14:paraId="0727568C" w14:textId="5DC9599E" w:rsidR="00396DA7" w:rsidRDefault="00396DA7" w:rsidP="00396DA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Работа с пространством</w:t>
      </w:r>
    </w:p>
    <w:p w14:paraId="0B2FEBBD" w14:textId="5E1A3487" w:rsidR="00396DA7" w:rsidRDefault="00396DA7" w:rsidP="00396DA7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Выбор размеров поля.</w:t>
      </w:r>
    </w:p>
    <w:p w14:paraId="487371F3" w14:textId="556F3B93" w:rsidR="00396DA7" w:rsidRDefault="00396DA7" w:rsidP="00396DA7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Масштабирование размеров поля в зависимости от его размеров.</w:t>
      </w:r>
    </w:p>
    <w:p w14:paraId="0FE74B46" w14:textId="24BF813C" w:rsidR="00396DA7" w:rsidRDefault="00396DA7" w:rsidP="00396DA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Анализ и отображение</w:t>
      </w:r>
    </w:p>
    <w:p w14:paraId="373F87A9" w14:textId="73FB82EF" w:rsidR="00396DA7" w:rsidRDefault="00396DA7" w:rsidP="00396DA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Счётчик поколений – текущий номер шага симуляции.</w:t>
      </w:r>
    </w:p>
    <w:p w14:paraId="1B441FF6" w14:textId="3EB5E9FF" w:rsidR="00396DA7" w:rsidRDefault="00396DA7" w:rsidP="00396DA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Счётчик живых клеток – динамика популяции.</w:t>
      </w:r>
    </w:p>
    <w:p w14:paraId="1F8AD15F" w14:textId="2699D687" w:rsidR="00396DA7" w:rsidRDefault="00396DA7" w:rsidP="00396DA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Нахождение среднего числа особей по результатам всех поколений.</w:t>
      </w:r>
    </w:p>
    <w:p w14:paraId="2B8EFB69" w14:textId="5F1F0625" w:rsidR="00396DA7" w:rsidRDefault="00396DA7" w:rsidP="00396DA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Счётчик мёртвых клеток – динамика смертности популяции.</w:t>
      </w:r>
    </w:p>
    <w:p w14:paraId="2259CEA1" w14:textId="0A6D201B" w:rsidR="00396DA7" w:rsidRDefault="00396DA7" w:rsidP="00396DA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Статистические графики – графики с отображением динамики рождаемости, смертности и численности популяции.</w:t>
      </w:r>
    </w:p>
    <w:p w14:paraId="74219A39" w14:textId="77777777" w:rsidR="00185CCF" w:rsidRPr="00396DA7" w:rsidRDefault="00185CCF" w:rsidP="00185CCF">
      <w:pPr>
        <w:spacing w:after="0" w:line="240" w:lineRule="auto"/>
        <w:ind w:firstLine="709"/>
        <w:jc w:val="both"/>
      </w:pP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37017874" w14:textId="77777777" w:rsidR="00F15283" w:rsidRDefault="00F15283" w:rsidP="00185CCF">
      <w:pPr>
        <w:spacing w:after="0" w:line="240" w:lineRule="auto"/>
        <w:ind w:firstLine="709"/>
        <w:jc w:val="both"/>
      </w:pPr>
    </w:p>
    <w:p w14:paraId="25D3FDA6" w14:textId="77777777" w:rsidR="00F15283" w:rsidRDefault="00F15283" w:rsidP="00185CCF">
      <w:pPr>
        <w:spacing w:after="0" w:line="240" w:lineRule="auto"/>
        <w:ind w:firstLine="709"/>
        <w:jc w:val="both"/>
      </w:pPr>
    </w:p>
    <w:p w14:paraId="2539C1B4" w14:textId="77777777" w:rsidR="00DD63AD" w:rsidRPr="00396DA7" w:rsidRDefault="00DD63AD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2415"/>
      <w:r>
        <w:lastRenderedPageBreak/>
        <w:t xml:space="preserve">1.3 </w:t>
      </w:r>
      <w:bookmarkEnd w:id="15"/>
      <w:bookmarkEnd w:id="16"/>
      <w:bookmarkEnd w:id="17"/>
      <w:r w:rsidR="00F15283">
        <w:t>Уровень подготовки пользователя</w:t>
      </w:r>
      <w:bookmarkEnd w:id="18"/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026F7420" w14:textId="02CE578C" w:rsidR="00F15283" w:rsidRDefault="00F15283" w:rsidP="00F15283">
      <w:pPr>
        <w:spacing w:after="0" w:line="240" w:lineRule="auto"/>
        <w:ind w:firstLine="709"/>
        <w:jc w:val="both"/>
      </w:pPr>
      <w:r>
        <w:t xml:space="preserve">Для работы с игрой «Жизнь» Джона Конвея не требуется почти никакой специальной подготовки. Базовый уровень </w:t>
      </w:r>
      <w:r w:rsidR="00133DC5">
        <w:t xml:space="preserve">– </w:t>
      </w:r>
      <w:r>
        <w:t>умение различать живые и мёртвые клетки (обычно цветные и пустые), нажимать кнопки мыши и понимать кнопки «Старт», «Стоп», «Очистить».</w:t>
      </w:r>
    </w:p>
    <w:p w14:paraId="4BC7E70C" w14:textId="77777777" w:rsidR="00F15283" w:rsidRPr="00133DC5" w:rsidRDefault="00F15283" w:rsidP="00F60C88">
      <w:pPr>
        <w:spacing w:after="0" w:line="240" w:lineRule="auto"/>
        <w:ind w:firstLine="709"/>
        <w:jc w:val="both"/>
      </w:pPr>
    </w:p>
    <w:p w14:paraId="1AB8969E" w14:textId="77777777" w:rsidR="00A8602B" w:rsidRPr="00133DC5" w:rsidRDefault="00A8602B" w:rsidP="00483312">
      <w:pPr>
        <w:spacing w:after="0" w:line="240" w:lineRule="auto"/>
        <w:ind w:firstLine="709"/>
        <w:jc w:val="both"/>
      </w:pPr>
    </w:p>
    <w:p w14:paraId="35FF4FB7" w14:textId="6E649A07" w:rsidR="009F68E2" w:rsidRPr="009F68E2" w:rsidRDefault="009F68E2" w:rsidP="009F68E2">
      <w:pPr>
        <w:pStyle w:val="2"/>
        <w:jc w:val="both"/>
      </w:pPr>
      <w:bookmarkStart w:id="19" w:name="_Toc221608839"/>
      <w:bookmarkStart w:id="20" w:name="_Toc231372416"/>
      <w:r>
        <w:t xml:space="preserve">1.4 </w:t>
      </w:r>
      <w:bookmarkEnd w:id="19"/>
      <w:r w:rsidR="00F15283">
        <w:t>Перечень эксплуатационной документации</w:t>
      </w:r>
      <w:bookmarkEnd w:id="20"/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 w:rsidP="00133DC5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 w:rsidP="00133DC5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</w:p>
    <w:p w14:paraId="6232E0B4" w14:textId="5213F275" w:rsidR="00133DC5" w:rsidRDefault="00133DC5" w:rsidP="00133DC5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 w:rsidP="00133DC5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 w:rsidP="00133DC5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2E841804" w:rsidR="00030797" w:rsidRPr="00FF2C44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2417"/>
      <w:r w:rsidRPr="00FE682D">
        <w:t>2</w:t>
      </w:r>
      <w:r w:rsidR="00BB4928" w:rsidRPr="00FE682D">
        <w:t xml:space="preserve"> </w:t>
      </w:r>
      <w:bookmarkEnd w:id="21"/>
      <w:bookmarkEnd w:id="22"/>
      <w:bookmarkEnd w:id="23"/>
      <w:r w:rsidR="00133DC5">
        <w:t>Назначения и условия применения</w:t>
      </w:r>
      <w:bookmarkEnd w:id="24"/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5C4E83F3" w14:textId="5DF4C733" w:rsidR="00133DC5" w:rsidRPr="00133DC5" w:rsidRDefault="00133DC5" w:rsidP="00133DC5">
      <w:pPr>
        <w:spacing w:after="0" w:line="240" w:lineRule="auto"/>
        <w:ind w:firstLine="709"/>
        <w:jc w:val="both"/>
      </w:pPr>
      <w:r>
        <w:t>Программа применяется для проведения научных экспериментов, изучения теории клеточных автоматов и в образовательных целях. Для стабильной и эффективной работы игры "Жизнь" рекомендуется использовать следующую конфигурацию: частота процессора (CPU) – от 1.6 GHz, количество ядер процессора (CPU) – 6, объем оперативной памяти (RAM) – 4 GB, объем свободного места на диске (HDD) – 150 Mb, операционная</w:t>
      </w:r>
      <w:r w:rsidRPr="00133DC5">
        <w:t xml:space="preserve"> </w:t>
      </w:r>
      <w:r>
        <w:t>система</w:t>
      </w:r>
      <w:r w:rsidRPr="00133DC5">
        <w:t xml:space="preserve"> (</w:t>
      </w:r>
      <w:r w:rsidRPr="00133DC5">
        <w:rPr>
          <w:lang w:val="en-US"/>
        </w:rPr>
        <w:t>OS</w:t>
      </w:r>
      <w:r w:rsidRPr="00133DC5">
        <w:t>)</w:t>
      </w:r>
      <w:r>
        <w:t xml:space="preserve"> – </w:t>
      </w:r>
      <w:r w:rsidRPr="00133DC5">
        <w:rPr>
          <w:lang w:val="en-US"/>
        </w:rPr>
        <w:t>Windows</w:t>
      </w:r>
      <w:r w:rsidRPr="00133DC5">
        <w:t xml:space="preserve"> 10/11</w:t>
      </w:r>
      <w:r>
        <w:t>.</w:t>
      </w:r>
    </w:p>
    <w:p w14:paraId="6CFA36E7" w14:textId="77777777" w:rsidR="00133DC5" w:rsidRPr="00133DC5" w:rsidRDefault="00133DC5" w:rsidP="00133DC5">
      <w:pPr>
        <w:spacing w:after="0" w:line="240" w:lineRule="auto"/>
        <w:ind w:firstLine="709"/>
        <w:jc w:val="both"/>
      </w:pPr>
    </w:p>
    <w:p w14:paraId="10CB2D36" w14:textId="77777777" w:rsidR="00133DC5" w:rsidRDefault="00133DC5" w:rsidP="00133DC5">
      <w:pPr>
        <w:spacing w:after="0" w:line="240" w:lineRule="auto"/>
        <w:ind w:firstLine="709"/>
        <w:jc w:val="both"/>
      </w:pPr>
    </w:p>
    <w:p w14:paraId="7DDCC28D" w14:textId="5383BBA8" w:rsidR="001C6ED4" w:rsidRDefault="001C6ED4" w:rsidP="001C6ED4">
      <w:pPr>
        <w:pStyle w:val="1"/>
        <w:spacing w:after="0"/>
        <w:jc w:val="both"/>
        <w:rPr>
          <w:szCs w:val="32"/>
        </w:rPr>
      </w:pPr>
      <w:bookmarkStart w:id="25" w:name="_Toc231372418"/>
      <w:r>
        <w:t>3</w:t>
      </w:r>
      <w:r w:rsidRPr="00FE682D">
        <w:t xml:space="preserve"> </w:t>
      </w:r>
      <w:r>
        <w:t>Подготовка к работе</w:t>
      </w:r>
      <w:bookmarkEnd w:id="25"/>
    </w:p>
    <w:p w14:paraId="39034C4F" w14:textId="77777777" w:rsidR="001C6ED4" w:rsidRDefault="001C6ED4" w:rsidP="00133DC5">
      <w:pPr>
        <w:spacing w:after="0" w:line="240" w:lineRule="auto"/>
        <w:ind w:firstLine="709"/>
        <w:jc w:val="both"/>
      </w:pPr>
    </w:p>
    <w:p w14:paraId="044DD769" w14:textId="77777777" w:rsidR="001C6ED4" w:rsidRDefault="001C6ED4" w:rsidP="00133DC5">
      <w:pPr>
        <w:spacing w:after="0" w:line="240" w:lineRule="auto"/>
        <w:ind w:firstLine="709"/>
        <w:jc w:val="both"/>
      </w:pPr>
    </w:p>
    <w:p w14:paraId="414E2B9E" w14:textId="5AC2CF91" w:rsidR="00030797" w:rsidRDefault="001C6ED4" w:rsidP="00030797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2419"/>
      <w:r>
        <w:t>3</w:t>
      </w:r>
      <w:r w:rsidR="00030797">
        <w:t>.1</w:t>
      </w:r>
      <w:bookmarkEnd w:id="26"/>
      <w:bookmarkEnd w:id="27"/>
      <w:r w:rsidR="00DD1DCF"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643A5703" w14:textId="77777777" w:rsidR="001C6ED4" w:rsidRDefault="001C6ED4" w:rsidP="007E2395">
      <w:pPr>
        <w:spacing w:after="0" w:line="240" w:lineRule="auto"/>
        <w:ind w:firstLine="709"/>
        <w:jc w:val="both"/>
      </w:pPr>
      <w:r>
        <w:t>Дистрибутив программного приложения игра "Жизнь" представляется в виде архивного файла или папки, содержащей следующие компоненты:</w:t>
      </w:r>
    </w:p>
    <w:p w14:paraId="2D290A8C" w14:textId="749EE529" w:rsidR="001C6ED4" w:rsidRDefault="001C6ED4" w:rsidP="007E2395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исполняемый файл приложения: </w:t>
      </w:r>
      <w:r w:rsidR="009E4E08" w:rsidRPr="00325ECF">
        <w:t>Курсовая_работа___Игра_Жизнь_Дж.Конвея.exe</w:t>
      </w:r>
      <w:r>
        <w:t>, в том числе:</w:t>
      </w:r>
    </w:p>
    <w:p w14:paraId="1A866B63" w14:textId="59AA9B33" w:rsidR="001C6ED4" w:rsidRDefault="001C6ED4" w:rsidP="007E2395">
      <w:pPr>
        <w:pStyle w:val="ac"/>
        <w:numPr>
          <w:ilvl w:val="1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Form1.cs - код формы (логика, обработчики событий)</w:t>
      </w:r>
    </w:p>
    <w:p w14:paraId="31D2763B" w14:textId="04C97936" w:rsidR="001C6ED4" w:rsidRDefault="001C6ED4" w:rsidP="007E2395">
      <w:pPr>
        <w:pStyle w:val="ac"/>
        <w:numPr>
          <w:ilvl w:val="1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Form1.Designer.cs и т.д. - авто генерируемые файлы с визуальной разметкой формы (создаются дизайнером Visual Studio)</w:t>
      </w:r>
    </w:p>
    <w:p w14:paraId="720E70ED" w14:textId="7EBD6A18" w:rsidR="001C6ED4" w:rsidRDefault="001C6ED4" w:rsidP="007E2395">
      <w:pPr>
        <w:pStyle w:val="ac"/>
        <w:numPr>
          <w:ilvl w:val="1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Form1.rexs и т.д. - файлы ресурсов форм (изображения, строки и т.п.)</w:t>
      </w:r>
    </w:p>
    <w:p w14:paraId="2F0F167B" w14:textId="69093B5D" w:rsidR="001C6ED4" w:rsidRDefault="001C6ED4" w:rsidP="007E2395">
      <w:pPr>
        <w:pStyle w:val="ac"/>
        <w:numPr>
          <w:ilvl w:val="1"/>
          <w:numId w:val="4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Program.cs - главный файл, запускающий приложение</w:t>
      </w:r>
    </w:p>
    <w:p w14:paraId="70DE3330" w14:textId="16A7E2CB" w:rsidR="001C6ED4" w:rsidRDefault="001C6ED4" w:rsidP="007E2395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конфигурационный файл приложения</w:t>
      </w:r>
      <w:r w:rsidRPr="00325ECF">
        <w:t xml:space="preserve">: </w:t>
      </w:r>
      <w:r w:rsidR="00325ECF" w:rsidRPr="00325ECF">
        <w:t>Курсовая_работа___Игра_Жизнь_Дж.Конвея</w:t>
      </w:r>
      <w:r w:rsidRPr="00325ECF">
        <w:t>.exe.config;</w:t>
      </w:r>
    </w:p>
    <w:p w14:paraId="175EB5B8" w14:textId="71553C0A" w:rsidR="001C6ED4" w:rsidRDefault="001C6ED4" w:rsidP="007E2395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вспомогательные библиотеки .NET Framework (при отсутствии установленной среды на компьютере пользователя)</w:t>
      </w:r>
    </w:p>
    <w:p w14:paraId="276E224C" w14:textId="1111689D" w:rsidR="001C6ED4" w:rsidRDefault="001C6ED4" w:rsidP="007E2395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файлы ресурсов (изображения, иконки и прочее)</w:t>
      </w:r>
    </w:p>
    <w:p w14:paraId="472677E7" w14:textId="0F4C1031" w:rsidR="001C6ED4" w:rsidRDefault="001C6ED4" w:rsidP="007E2395">
      <w:pPr>
        <w:pStyle w:val="ac"/>
        <w:numPr>
          <w:ilvl w:val="0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  <w:r w:rsidR="003666F4">
        <w:t xml:space="preserve"> – рассказывает об игре "Жизнь" для знакомства пользователя с программой и её функциями</w:t>
      </w:r>
    </w:p>
    <w:p w14:paraId="14F23933" w14:textId="21C93415" w:rsidR="001C6ED4" w:rsidRDefault="001C6ED4" w:rsidP="007E2395">
      <w:pPr>
        <w:spacing w:after="0" w:line="240" w:lineRule="auto"/>
        <w:ind w:firstLine="709"/>
        <w:jc w:val="both"/>
      </w:pPr>
      <w:r>
        <w:t>Для установки игры "Жизнь", пожалуйста, загрузите дистрибутив последней версии игры "Жизнь", доступный по адресу</w:t>
      </w:r>
      <w:r w:rsidR="003666F4">
        <w:t xml:space="preserve">: </w:t>
      </w:r>
      <w:hyperlink r:id="rId11" w:history="1">
        <w:r w:rsidR="003666F4" w:rsidRPr="00F31808">
          <w:rPr>
            <w:rStyle w:val="ae"/>
          </w:rPr>
          <w:t>https://github.com/lpDani7/Istomin-Coursework-24ISP-1</w:t>
        </w:r>
      </w:hyperlink>
    </w:p>
    <w:p w14:paraId="69151951" w14:textId="72DF2BBD" w:rsidR="001C6ED4" w:rsidRPr="003666F4" w:rsidRDefault="001C6ED4" w:rsidP="00C0575B">
      <w:pPr>
        <w:spacing w:after="0" w:line="240" w:lineRule="auto"/>
        <w:ind w:firstLine="709"/>
        <w:jc w:val="both"/>
      </w:pP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2420"/>
      <w:r>
        <w:t>3</w:t>
      </w:r>
      <w:r w:rsidR="00030797">
        <w:t xml:space="preserve">.2 </w:t>
      </w:r>
      <w:bookmarkEnd w:id="30"/>
      <w:bookmarkEnd w:id="31"/>
      <w:bookmarkEnd w:id="32"/>
      <w:r w:rsidR="00E5723E">
        <w:t>Порядок загрузки данных и программ</w:t>
      </w:r>
      <w:bookmarkEnd w:id="33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1657C63" w14:textId="1181EB8D" w:rsidR="007E2395" w:rsidRDefault="007E2395" w:rsidP="007E2395">
      <w:pPr>
        <w:pStyle w:val="ac"/>
        <w:numPr>
          <w:ilvl w:val="0"/>
          <w:numId w:val="5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Перейдите в папку с программой.</w:t>
      </w:r>
    </w:p>
    <w:p w14:paraId="6D61C3D2" w14:textId="1EBBEB25" w:rsidR="007E2395" w:rsidRDefault="007E2395" w:rsidP="007E2395">
      <w:pPr>
        <w:pStyle w:val="ac"/>
        <w:numPr>
          <w:ilvl w:val="0"/>
          <w:numId w:val="5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Дважды щёлкните левой кнопкой мыши по файлу </w:t>
      </w:r>
      <w:r w:rsidR="00325ECF" w:rsidRPr="00325ECF">
        <w:t>Курсовая_работа___Игра_Жизнь_Дж.Конвея.</w:t>
      </w:r>
      <w:r>
        <w:t>exe.</w:t>
      </w:r>
    </w:p>
    <w:p w14:paraId="5AA231AB" w14:textId="09475D1E" w:rsidR="007E2395" w:rsidRDefault="007E2395" w:rsidP="007E2395">
      <w:pPr>
        <w:pStyle w:val="ac"/>
        <w:numPr>
          <w:ilvl w:val="0"/>
          <w:numId w:val="5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 экране появится главное окно программы.</w:t>
      </w:r>
    </w:p>
    <w:p w14:paraId="5C62C1EC" w14:textId="50D923A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5D4D9A49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10F7C6A" w14:textId="46C6AF24" w:rsidR="007E2395" w:rsidRDefault="007E2395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DE682B">
        <w:rPr>
          <w:noProof/>
        </w:rPr>
        <w:drawing>
          <wp:inline distT="0" distB="0" distL="0" distR="0" wp14:anchorId="4F39DB35" wp14:editId="60C72A75">
            <wp:extent cx="4286250" cy="30871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374" cy="30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C62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56F23" w14:textId="2875E3CC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14E31100" w14:textId="77777777" w:rsidR="00E5723E" w:rsidRPr="009E4E08" w:rsidRDefault="00E5723E" w:rsidP="00A3651D">
      <w:pPr>
        <w:spacing w:after="0" w:line="240" w:lineRule="auto"/>
        <w:ind w:firstLine="709"/>
        <w:jc w:val="both"/>
      </w:pPr>
    </w:p>
    <w:p w14:paraId="18ACEBCB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40496F1C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7987E8EC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034B9CD6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2170B5DB" w14:textId="28F9CE1E" w:rsidR="00030797" w:rsidRDefault="007E2395" w:rsidP="00030797">
      <w:pPr>
        <w:pStyle w:val="2"/>
        <w:jc w:val="both"/>
      </w:pPr>
      <w:bookmarkStart w:id="34" w:name="_Toc191392414"/>
      <w:bookmarkStart w:id="35" w:name="_Toc191392467"/>
      <w:bookmarkStart w:id="36" w:name="_Toc221608843"/>
      <w:bookmarkStart w:id="37" w:name="_Toc231372421"/>
      <w:r>
        <w:lastRenderedPageBreak/>
        <w:t>3</w:t>
      </w:r>
      <w:r w:rsidR="00030797">
        <w:t xml:space="preserve">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 w:rsidP="007E2395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56387E40" w14:textId="13753FBC" w:rsidR="007E2395" w:rsidRDefault="007E2395" w:rsidP="007E2395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правильность отображения интерфейса</w:t>
      </w:r>
    </w:p>
    <w:p w14:paraId="589C4145" w14:textId="4C88B2F2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приложения при запуске программы показано на рисунке 2.</w:t>
      </w:r>
    </w:p>
    <w:p w14:paraId="195DEE8C" w14:textId="1B769229" w:rsidR="009960C5" w:rsidRDefault="00167287" w:rsidP="009367ED">
      <w:pPr>
        <w:spacing w:after="0" w:line="240" w:lineRule="auto"/>
        <w:jc w:val="center"/>
      </w:pPr>
      <w:r w:rsidRPr="00167287">
        <w:rPr>
          <w:noProof/>
        </w:rPr>
        <w:drawing>
          <wp:inline distT="0" distB="0" distL="0" distR="0" wp14:anchorId="2ED1DEED" wp14:editId="3E4F1E63">
            <wp:extent cx="4212964" cy="3028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5475" cy="30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5AE" w14:textId="77777777" w:rsidR="009960C5" w:rsidRDefault="009960C5" w:rsidP="009960C5">
      <w:pPr>
        <w:spacing w:after="0" w:line="240" w:lineRule="auto"/>
        <w:ind w:firstLine="709"/>
      </w:pPr>
    </w:p>
    <w:p w14:paraId="79EAA6DB" w14:textId="172407C1" w:rsidR="009960C5" w:rsidRDefault="009960C5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7E2395">
        <w:t>2</w:t>
      </w:r>
      <w:r>
        <w:t xml:space="preserve"> </w:t>
      </w:r>
      <w:r w:rsidR="00685250">
        <w:t>–</w:t>
      </w:r>
      <w:r>
        <w:t xml:space="preserve"> </w:t>
      </w:r>
      <w:r w:rsidR="00685250">
        <w:t>Главное окно приложения при запуске программы</w:t>
      </w:r>
    </w:p>
    <w:p w14:paraId="14C52E70" w14:textId="77777777" w:rsidR="009960C5" w:rsidRDefault="009960C5" w:rsidP="007324D2">
      <w:pPr>
        <w:spacing w:after="0" w:line="240" w:lineRule="auto"/>
        <w:ind w:firstLine="709"/>
        <w:jc w:val="both"/>
      </w:pPr>
    </w:p>
    <w:p w14:paraId="5A01C18E" w14:textId="27338720" w:rsidR="007E2395" w:rsidRDefault="007E2395" w:rsidP="007E2395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Создать игровое поле, проверить его на наличие визуальных ошибок (все клетки должны быть белыми).</w:t>
      </w:r>
    </w:p>
    <w:p w14:paraId="12E20D11" w14:textId="54D25CFC" w:rsidR="00E66A06" w:rsidRDefault="00AD3826" w:rsidP="007E2395">
      <w:pPr>
        <w:spacing w:after="0" w:line="240" w:lineRule="auto"/>
        <w:ind w:firstLine="709"/>
        <w:jc w:val="both"/>
      </w:pPr>
      <w:r>
        <w:t xml:space="preserve">Созданное игровое поле показано на рисунке </w:t>
      </w:r>
      <w:r w:rsidR="007E2395">
        <w:t>3</w:t>
      </w:r>
      <w:r>
        <w:t>.</w:t>
      </w:r>
    </w:p>
    <w:p w14:paraId="407A76E7" w14:textId="77777777" w:rsidR="009960C5" w:rsidRDefault="009960C5" w:rsidP="009960C5">
      <w:pPr>
        <w:spacing w:after="0" w:line="240" w:lineRule="auto"/>
        <w:ind w:firstLine="709"/>
      </w:pPr>
    </w:p>
    <w:p w14:paraId="6B111B8B" w14:textId="3D1A2432" w:rsidR="009960C5" w:rsidRDefault="00167287" w:rsidP="009367ED">
      <w:pPr>
        <w:spacing w:after="0" w:line="240" w:lineRule="auto"/>
        <w:jc w:val="center"/>
      </w:pPr>
      <w:r w:rsidRPr="00167287">
        <w:rPr>
          <w:noProof/>
        </w:rPr>
        <w:drawing>
          <wp:inline distT="0" distB="0" distL="0" distR="0" wp14:anchorId="2EEB69FB" wp14:editId="51DB16ED">
            <wp:extent cx="3992437" cy="284797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3671" cy="285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2EAC" w14:textId="77777777" w:rsidR="009960C5" w:rsidRDefault="009960C5" w:rsidP="009960C5">
      <w:pPr>
        <w:spacing w:after="0" w:line="240" w:lineRule="auto"/>
        <w:ind w:firstLine="709"/>
      </w:pPr>
    </w:p>
    <w:p w14:paraId="65199606" w14:textId="0CA63856" w:rsidR="00685250" w:rsidRDefault="00685250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7E2395">
        <w:t>3</w:t>
      </w:r>
      <w:r>
        <w:t xml:space="preserve"> – Созданное игровое поле</w:t>
      </w:r>
    </w:p>
    <w:p w14:paraId="6A728964" w14:textId="77777777" w:rsidR="00685250" w:rsidRDefault="00685250" w:rsidP="007324D2">
      <w:pPr>
        <w:spacing w:after="0" w:line="240" w:lineRule="auto"/>
        <w:ind w:firstLine="709"/>
        <w:jc w:val="both"/>
      </w:pPr>
    </w:p>
    <w:p w14:paraId="7BF9155D" w14:textId="2B90594C" w:rsidR="005C5B92" w:rsidRDefault="005C5B92" w:rsidP="005C5B92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Расставить несколько клеток мышью и убрать некоторые из них, удостоверится в правильности подсчёта их количества, потом указать некое количество живых клеток в соответствующем поле и нажать "Расставить автоматически". Ещё раз посчитать количество живых клеток, оно должно быть равно числу, указанному в поле "Количество живых клеток".</w:t>
      </w:r>
    </w:p>
    <w:p w14:paraId="26DE5E2B" w14:textId="45D20D8F" w:rsidR="00AD3826" w:rsidRDefault="00AD3826" w:rsidP="005C5B92">
      <w:pPr>
        <w:spacing w:after="0" w:line="240" w:lineRule="auto"/>
        <w:ind w:firstLine="709"/>
        <w:jc w:val="both"/>
      </w:pPr>
      <w:r>
        <w:t xml:space="preserve">Результат расстановки клеток мышью </w:t>
      </w:r>
      <w:r w:rsidR="005C5B92">
        <w:t xml:space="preserve">и функцией автоматической расстановки </w:t>
      </w:r>
      <w:r>
        <w:t xml:space="preserve">показан на рисунке </w:t>
      </w:r>
      <w:r w:rsidR="005C5B92">
        <w:t>4</w:t>
      </w:r>
      <w:r>
        <w:t>.</w:t>
      </w:r>
    </w:p>
    <w:p w14:paraId="172F097E" w14:textId="5465C13E" w:rsidR="009960C5" w:rsidRDefault="009960C5" w:rsidP="009960C5">
      <w:pPr>
        <w:spacing w:after="0" w:line="240" w:lineRule="auto"/>
        <w:ind w:firstLine="709"/>
      </w:pPr>
    </w:p>
    <w:p w14:paraId="21D05111" w14:textId="32917BA0" w:rsidR="009960C5" w:rsidRDefault="005C5B92" w:rsidP="009367ED">
      <w:pPr>
        <w:spacing w:after="0" w:line="240" w:lineRule="auto"/>
        <w:jc w:val="center"/>
      </w:pPr>
      <w:r w:rsidRPr="00A22926">
        <w:rPr>
          <w:noProof/>
        </w:rPr>
        <w:drawing>
          <wp:inline distT="0" distB="0" distL="0" distR="0" wp14:anchorId="12406957" wp14:editId="36F33D60">
            <wp:extent cx="3190875" cy="2285305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6024" cy="23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196" w14:textId="77777777" w:rsidR="009960C5" w:rsidRDefault="009960C5" w:rsidP="009960C5">
      <w:pPr>
        <w:spacing w:after="0" w:line="240" w:lineRule="auto"/>
        <w:ind w:firstLine="709"/>
      </w:pPr>
    </w:p>
    <w:p w14:paraId="425942AD" w14:textId="2629B17F" w:rsidR="00E66A06" w:rsidRDefault="00E66A06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5C5B92">
        <w:t>4</w:t>
      </w:r>
      <w:r>
        <w:t xml:space="preserve"> </w:t>
      </w:r>
      <w:r w:rsidR="00AD3826">
        <w:t>–</w:t>
      </w:r>
      <w:r>
        <w:t xml:space="preserve"> </w:t>
      </w:r>
      <w:r w:rsidR="00AD3826">
        <w:t>Расставленные по полю живые клетки при помощи мыши</w:t>
      </w:r>
    </w:p>
    <w:p w14:paraId="76A383C5" w14:textId="77777777" w:rsidR="00E66A06" w:rsidRDefault="00E66A06" w:rsidP="007324D2">
      <w:pPr>
        <w:spacing w:after="0" w:line="240" w:lineRule="auto"/>
        <w:ind w:firstLine="709"/>
        <w:jc w:val="both"/>
      </w:pPr>
    </w:p>
    <w:p w14:paraId="47C25B51" w14:textId="08D76C29" w:rsidR="00D37B6A" w:rsidRDefault="00D37B6A" w:rsidP="00D37B6A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Указать некое количество поколений в соответствующем поле и запустить программу, проверить правильность графического отображения создания и вымирания живых клеток, а также отображения номера поколения.</w:t>
      </w:r>
    </w:p>
    <w:p w14:paraId="063611BD" w14:textId="360F6D0D" w:rsidR="00D37B6A" w:rsidRDefault="00D37B6A" w:rsidP="00D37B6A">
      <w:pPr>
        <w:pStyle w:val="ac"/>
        <w:numPr>
          <w:ilvl w:val="0"/>
          <w:numId w:val="5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правильность отображения статистики на небольших значениях симуляции.</w:t>
      </w:r>
    </w:p>
    <w:p w14:paraId="697ED5B1" w14:textId="585ADB4B" w:rsidR="005C5B92" w:rsidRDefault="005C5B92" w:rsidP="00D37B6A">
      <w:pPr>
        <w:pStyle w:val="ac"/>
        <w:tabs>
          <w:tab w:val="left" w:pos="1134"/>
        </w:tabs>
        <w:spacing w:after="0" w:line="240" w:lineRule="auto"/>
        <w:ind w:left="426"/>
      </w:pPr>
      <w:r>
        <w:t>Главное окно приложения в момент игровой сессии показано на рисунке 5.</w:t>
      </w:r>
    </w:p>
    <w:p w14:paraId="2A2249AF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426"/>
      </w:pPr>
    </w:p>
    <w:p w14:paraId="50E0B6F7" w14:textId="0C5CAC96" w:rsidR="00463E97" w:rsidRPr="00FA09B2" w:rsidRDefault="00C74D4B" w:rsidP="00463E97">
      <w:pPr>
        <w:spacing w:after="0" w:line="240" w:lineRule="auto"/>
        <w:jc w:val="center"/>
      </w:pPr>
      <w:r w:rsidRPr="00C74D4B">
        <w:rPr>
          <w:noProof/>
        </w:rPr>
        <w:drawing>
          <wp:inline distT="0" distB="0" distL="0" distR="0" wp14:anchorId="5A55B522" wp14:editId="425499D6">
            <wp:extent cx="3060362" cy="2200275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416" cy="221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67A" w14:textId="77777777" w:rsidR="00D50CC4" w:rsidRDefault="00D50CC4" w:rsidP="00457D8A">
      <w:pPr>
        <w:spacing w:after="0" w:line="240" w:lineRule="auto"/>
      </w:pPr>
    </w:p>
    <w:p w14:paraId="7164FB94" w14:textId="497D0AF9" w:rsidR="00463E97" w:rsidRDefault="00463E97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5C5B92">
        <w:t>5</w:t>
      </w:r>
      <w:r>
        <w:t xml:space="preserve"> – </w:t>
      </w:r>
      <w:r w:rsidR="00AD3826">
        <w:t>Главное окно приложения в момент игровой сессии</w:t>
      </w:r>
    </w:p>
    <w:p w14:paraId="07E982BE" w14:textId="77777777" w:rsidR="00463E97" w:rsidRDefault="00463E97" w:rsidP="00D37B6A">
      <w:pPr>
        <w:spacing w:after="0" w:line="240" w:lineRule="auto"/>
        <w:ind w:firstLine="709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bookmarkStart w:id="38" w:name="_Toc231372422"/>
      <w:r>
        <w:lastRenderedPageBreak/>
        <w:t>4</w:t>
      </w:r>
      <w:r w:rsidRPr="00FE682D">
        <w:t xml:space="preserve"> </w:t>
      </w:r>
      <w:r>
        <w:t>Описание операций</w:t>
      </w:r>
      <w:bookmarkEnd w:id="38"/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2BB5EE47" w14:textId="6A9F40EF" w:rsidR="00D37B6A" w:rsidRDefault="00D37B6A" w:rsidP="00D37B6A">
      <w:pPr>
        <w:spacing w:after="0" w:line="240" w:lineRule="auto"/>
        <w:ind w:firstLine="709"/>
        <w:jc w:val="both"/>
      </w:pPr>
      <w:r>
        <w:t>Математические правила игры:</w:t>
      </w:r>
    </w:p>
    <w:p w14:paraId="7D82EE89" w14:textId="77777777" w:rsidR="00D37B6A" w:rsidRDefault="00D37B6A" w:rsidP="00D37B6A">
      <w:pPr>
        <w:spacing w:after="0" w:line="240" w:lineRule="auto"/>
        <w:ind w:firstLine="709"/>
        <w:jc w:val="both"/>
      </w:pPr>
      <w:r>
        <w:t>Действие происходит на двухмерном поле из квадратных клеток. Каждая клетка может быть «живой» или «мертвой». Очередное поколение рассчитывается одновременно по следующим правилам:</w:t>
      </w:r>
    </w:p>
    <w:p w14:paraId="2305E852" w14:textId="5FA39A73" w:rsidR="00D37B6A" w:rsidRDefault="00D37B6A" w:rsidP="00D37B6A">
      <w:pPr>
        <w:pStyle w:val="ac"/>
        <w:numPr>
          <w:ilvl w:val="0"/>
          <w:numId w:val="5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Зарождение: В пустой (мертвой) клетке, рядом с которой ровно 3 живые клетки, зарождается жизнь.</w:t>
      </w:r>
    </w:p>
    <w:p w14:paraId="34AE50A8" w14:textId="35EDE0B0" w:rsidR="00D37B6A" w:rsidRDefault="00D37B6A" w:rsidP="00D37B6A">
      <w:pPr>
        <w:pStyle w:val="ac"/>
        <w:numPr>
          <w:ilvl w:val="0"/>
          <w:numId w:val="5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Выживание: Живая клетка, имеющая 2 или 3 живых соседей, продолжает жить в следующем поколении.</w:t>
      </w:r>
    </w:p>
    <w:p w14:paraId="1E58FFB8" w14:textId="5ECC1292" w:rsidR="00D37B6A" w:rsidRDefault="00D37B6A" w:rsidP="00D37B6A">
      <w:pPr>
        <w:pStyle w:val="ac"/>
        <w:numPr>
          <w:ilvl w:val="0"/>
          <w:numId w:val="5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Гибель от одиночества: Живая клетка, имеющая менее 2 живых соседей, умирает.</w:t>
      </w:r>
    </w:p>
    <w:p w14:paraId="575702A5" w14:textId="2567C358" w:rsidR="00D37B6A" w:rsidRDefault="00D37B6A" w:rsidP="00D37B6A">
      <w:pPr>
        <w:pStyle w:val="ac"/>
        <w:numPr>
          <w:ilvl w:val="0"/>
          <w:numId w:val="5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Гибель от перенаселения: Живая клетка, имеющая более 3 живых соседей, умирает.</w:t>
      </w:r>
    </w:p>
    <w:p w14:paraId="400D54C0" w14:textId="705CE2DA" w:rsidR="00D37B6A" w:rsidRDefault="00D37B6A" w:rsidP="00D37B6A">
      <w:pPr>
        <w:spacing w:after="0" w:line="240" w:lineRule="auto"/>
        <w:ind w:firstLine="709"/>
        <w:jc w:val="both"/>
      </w:pPr>
      <w:r>
        <w:t>Создание начальной конфигурации:</w:t>
      </w:r>
    </w:p>
    <w:p w14:paraId="5A79174D" w14:textId="177D6606" w:rsidR="00D37B6A" w:rsidRDefault="00D37B6A" w:rsidP="00D37B6A">
      <w:pPr>
        <w:pStyle w:val="ac"/>
        <w:numPr>
          <w:ilvl w:val="0"/>
          <w:numId w:val="5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Ручной ввод: Нажмите левой кнопкой мыши (ЛКМ) на любую клетку поля, чтобы сделать её живой. Повторное нажатие уничтожает клетку.</w:t>
      </w:r>
    </w:p>
    <w:p w14:paraId="727FBEBC" w14:textId="128A157A" w:rsidR="00D37B6A" w:rsidRDefault="00D37B6A" w:rsidP="00D37B6A">
      <w:pPr>
        <w:pStyle w:val="ac"/>
        <w:numPr>
          <w:ilvl w:val="0"/>
          <w:numId w:val="5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Случайное заполнение: Нажмите кнопку «Расставить автоматически» для хаотичного распределения жизни.</w:t>
      </w:r>
    </w:p>
    <w:p w14:paraId="29C5235E" w14:textId="3677C998" w:rsidR="00D37B6A" w:rsidRDefault="00D37B6A" w:rsidP="00D37B6A">
      <w:pPr>
        <w:spacing w:after="0" w:line="240" w:lineRule="auto"/>
        <w:ind w:firstLine="709"/>
        <w:jc w:val="both"/>
      </w:pPr>
      <w:r>
        <w:t>Управление процессом симуляции:</w:t>
      </w:r>
    </w:p>
    <w:p w14:paraId="0AEA8460" w14:textId="4B216815" w:rsidR="00D37B6A" w:rsidRDefault="00D37B6A" w:rsidP="00D37B6A">
      <w:pPr>
        <w:pStyle w:val="ac"/>
        <w:numPr>
          <w:ilvl w:val="0"/>
          <w:numId w:val="5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Запуск: Нажмите кнопку «Старт» для начала автоматической эволюции.</w:t>
      </w:r>
    </w:p>
    <w:p w14:paraId="61E50554" w14:textId="0D49E999" w:rsidR="00D37B6A" w:rsidRDefault="00D37B6A" w:rsidP="00D37B6A">
      <w:pPr>
        <w:pStyle w:val="ac"/>
        <w:numPr>
          <w:ilvl w:val="0"/>
          <w:numId w:val="5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Пауза: Нажмите кнопку «Стоп» для остановки расчета.</w:t>
      </w:r>
    </w:p>
    <w:p w14:paraId="2A0A5909" w14:textId="1A26E5C7" w:rsidR="00D37B6A" w:rsidRDefault="00D37B6A" w:rsidP="00D37B6A">
      <w:pPr>
        <w:pStyle w:val="ac"/>
        <w:numPr>
          <w:ilvl w:val="0"/>
          <w:numId w:val="5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Очистка: Нажмите кнопку «Очистить» для полного удаления всех живых клеток и обнуления статистики.</w:t>
      </w:r>
    </w:p>
    <w:p w14:paraId="6B1EE1B5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4807514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bookmarkStart w:id="39" w:name="_Toc231372423"/>
      <w:r>
        <w:t>5</w:t>
      </w:r>
      <w:r w:rsidRPr="00FE682D">
        <w:t xml:space="preserve"> </w:t>
      </w:r>
      <w:r>
        <w:t>Аварийные ситуации</w:t>
      </w:r>
      <w:bookmarkEnd w:id="39"/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618E8AB5" w14:textId="67B85A9D" w:rsidR="00D37B6A" w:rsidRDefault="00D37B6A" w:rsidP="00D37B6A">
      <w:pPr>
        <w:spacing w:after="0" w:line="240" w:lineRule="auto"/>
        <w:ind w:firstLine="709"/>
        <w:jc w:val="both"/>
      </w:pPr>
      <w:r>
        <w:t>Поле полностью опустело или стабилизировалось:</w:t>
      </w:r>
    </w:p>
    <w:p w14:paraId="346C2316" w14:textId="01851EB2" w:rsidR="00D37B6A" w:rsidRDefault="00D37B6A" w:rsidP="00D37B6A">
      <w:pPr>
        <w:spacing w:after="0" w:line="240" w:lineRule="auto"/>
        <w:ind w:firstLine="709"/>
        <w:jc w:val="both"/>
      </w:pPr>
      <w:r>
        <w:t>Причина: Естественное завершение алгоритма (все клетки погибли или зациклились в неизменные фигуры).</w:t>
      </w:r>
    </w:p>
    <w:p w14:paraId="338ADAF6" w14:textId="2AE32969" w:rsidR="00D37B6A" w:rsidRDefault="00D37B6A" w:rsidP="00D37B6A">
      <w:pPr>
        <w:spacing w:after="0" w:line="240" w:lineRule="auto"/>
        <w:ind w:firstLine="709"/>
        <w:jc w:val="both"/>
      </w:pPr>
      <w:r>
        <w:t>Решение: Нажмите кнопку «Очистить поле» и создайте новую начальную комбинацию.</w:t>
      </w:r>
    </w:p>
    <w:p w14:paraId="630568DB" w14:textId="77777777" w:rsidR="00D37B6A" w:rsidRDefault="00D37B6A" w:rsidP="00D37B6A">
      <w:pPr>
        <w:spacing w:after="0" w:line="240" w:lineRule="auto"/>
        <w:ind w:firstLine="709"/>
        <w:jc w:val="both"/>
      </w:pPr>
    </w:p>
    <w:p w14:paraId="5580AB06" w14:textId="77777777" w:rsidR="00D37B6A" w:rsidRDefault="00D37B6A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bookmarkStart w:id="40" w:name="_Toc231372424"/>
      <w:r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7B22F46B" w14:textId="77777777" w:rsidR="00D37B6A" w:rsidRDefault="00D37B6A" w:rsidP="00D37B6A">
      <w:pPr>
        <w:spacing w:after="0" w:line="240" w:lineRule="auto"/>
        <w:ind w:firstLine="709"/>
        <w:jc w:val="both"/>
      </w:pPr>
    </w:p>
    <w:p w14:paraId="4A319E8C" w14:textId="77777777" w:rsidR="00D37B6A" w:rsidRDefault="00D37B6A" w:rsidP="00D37B6A">
      <w:pPr>
        <w:spacing w:after="0" w:line="240" w:lineRule="auto"/>
        <w:ind w:firstLine="709"/>
        <w:jc w:val="both"/>
      </w:pPr>
    </w:p>
    <w:p w14:paraId="34FE7D2C" w14:textId="77777777" w:rsidR="00D37B6A" w:rsidRDefault="00D37B6A" w:rsidP="00D37B6A">
      <w:pPr>
        <w:spacing w:after="0" w:line="240" w:lineRule="auto"/>
        <w:ind w:firstLine="709"/>
        <w:jc w:val="both"/>
      </w:pPr>
      <w:r>
        <w:t>Перед использованием программы рекомендуется изучить стандартный набор правил игры "Жизнь" по Дж. Конвею, чтобы вы перестали воспринимать игру как хаос.</w:t>
      </w:r>
    </w:p>
    <w:p w14:paraId="2214C0C0" w14:textId="4FCD304B" w:rsidR="00D37B6A" w:rsidRDefault="00D37B6A" w:rsidP="00D37B6A">
      <w:pPr>
        <w:spacing w:after="0" w:line="240" w:lineRule="auto"/>
        <w:ind w:firstLine="709"/>
        <w:jc w:val="both"/>
      </w:pPr>
      <w:r>
        <w:lastRenderedPageBreak/>
        <w:t>Не пытайтесь сразу создавать сложные конструкции. Первые 5–10 минут просто экспериментируйте: поставьте несколько случайных клеток вручную, запустите симуляцию и понаблюдайте, как они умирают или стабилизируются. Затем используйте кнопку «Случайное заполнение» – это идеальный компромисс, при котором игра не гаснет и не переполняется. Научитесь останавливать симуляцию. После этого попробуйте загрузить готовые пресеты: сначала блок (стабильная фигура), потом мигалку (осциллятор периода 2), затем глайдер (движущийся «космический корабль») – это даст понимание, как простые элементы порождают бесконечную сложность.</w:t>
      </w:r>
    </w:p>
    <w:p w14:paraId="13C7ADF6" w14:textId="77777777" w:rsidR="00A54A1C" w:rsidRDefault="00A54A1C" w:rsidP="00D37B6A">
      <w:pPr>
        <w:spacing w:after="0" w:line="240" w:lineRule="auto"/>
        <w:ind w:firstLine="709"/>
        <w:jc w:val="both"/>
      </w:pPr>
    </w:p>
    <w:p w14:paraId="5E7884D8" w14:textId="77777777" w:rsidR="00A54A1C" w:rsidRDefault="00A54A1C" w:rsidP="00D37B6A">
      <w:pPr>
        <w:spacing w:after="0" w:line="240" w:lineRule="auto"/>
        <w:ind w:firstLine="709"/>
        <w:jc w:val="both"/>
      </w:pPr>
    </w:p>
    <w:p w14:paraId="5823A089" w14:textId="35431002" w:rsidR="00A54A1C" w:rsidRDefault="00A54A1C" w:rsidP="00A54A1C">
      <w:pPr>
        <w:pStyle w:val="1"/>
        <w:spacing w:after="0"/>
        <w:jc w:val="both"/>
      </w:pPr>
      <w:bookmarkStart w:id="41" w:name="_Toc231372425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A54A1C" w14:paraId="030D790A" w14:textId="77777777" w:rsidTr="00A54A1C">
        <w:tc>
          <w:tcPr>
            <w:tcW w:w="3114" w:type="dxa"/>
            <w:vAlign w:val="center"/>
          </w:tcPr>
          <w:p w14:paraId="22C75002" w14:textId="68376643" w:rsidR="00A54A1C" w:rsidRDefault="00A54A1C" w:rsidP="00A54A1C">
            <w:pPr>
              <w:jc w:val="center"/>
            </w:pPr>
            <w:r>
              <w:t>Термин</w:t>
            </w:r>
          </w:p>
        </w:tc>
        <w:tc>
          <w:tcPr>
            <w:tcW w:w="7024" w:type="dxa"/>
            <w:vAlign w:val="center"/>
          </w:tcPr>
          <w:p w14:paraId="53551B84" w14:textId="79369F07" w:rsidR="00A54A1C" w:rsidRDefault="00A54A1C" w:rsidP="00A54A1C">
            <w:pPr>
              <w:jc w:val="center"/>
            </w:pPr>
            <w:r>
              <w:t>Полная форма</w:t>
            </w:r>
          </w:p>
        </w:tc>
      </w:tr>
      <w:tr w:rsidR="00A54A1C" w:rsidRPr="00A54A1C" w14:paraId="4BAA94DF" w14:textId="77777777" w:rsidTr="00A54A1C">
        <w:tc>
          <w:tcPr>
            <w:tcW w:w="3114" w:type="dxa"/>
          </w:tcPr>
          <w:p w14:paraId="36E91F31" w14:textId="45147A3F" w:rsidR="00A54A1C" w:rsidRPr="00A54A1C" w:rsidRDefault="00A54A1C" w:rsidP="00A54A1C">
            <w:pPr>
              <w:jc w:val="both"/>
            </w:pPr>
            <w:r>
              <w:t>АС</w:t>
            </w:r>
          </w:p>
        </w:tc>
        <w:tc>
          <w:tcPr>
            <w:tcW w:w="7024" w:type="dxa"/>
          </w:tcPr>
          <w:p w14:paraId="285E7B3D" w14:textId="445FAA3F" w:rsidR="00A54A1C" w:rsidRPr="00DE1559" w:rsidRDefault="00DE1559" w:rsidP="00DE1559">
            <w:pPr>
              <w:jc w:val="both"/>
            </w:pPr>
            <w:r>
              <w:t>Автоматизированная система</w:t>
            </w:r>
          </w:p>
        </w:tc>
      </w:tr>
      <w:tr w:rsidR="00A54A1C" w:rsidRPr="00A54A1C" w14:paraId="18ADBB50" w14:textId="77777777" w:rsidTr="00A54A1C">
        <w:tc>
          <w:tcPr>
            <w:tcW w:w="3114" w:type="dxa"/>
          </w:tcPr>
          <w:p w14:paraId="6A1E1450" w14:textId="2FB474B5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ГПИ (GUI)</w:t>
            </w:r>
          </w:p>
        </w:tc>
        <w:tc>
          <w:tcPr>
            <w:tcW w:w="7024" w:type="dxa"/>
          </w:tcPr>
          <w:p w14:paraId="1EFE3115" w14:textId="1AB37F99" w:rsidR="00A54A1C" w:rsidRPr="00DE1559" w:rsidRDefault="00DE1559" w:rsidP="00D37B6A">
            <w:pPr>
              <w:jc w:val="both"/>
            </w:pPr>
            <w:r>
              <w:t>Графический интерфейс пользователя</w:t>
            </w:r>
          </w:p>
        </w:tc>
      </w:tr>
      <w:tr w:rsidR="00A54A1C" w:rsidRPr="00A54A1C" w14:paraId="4CF43B83" w14:textId="77777777" w:rsidTr="00A54A1C">
        <w:tc>
          <w:tcPr>
            <w:tcW w:w="3114" w:type="dxa"/>
          </w:tcPr>
          <w:p w14:paraId="5BF7A6E1" w14:textId="2068539C" w:rsidR="00A54A1C" w:rsidRPr="00A54A1C" w:rsidRDefault="00A54A1C" w:rsidP="00D37B6A">
            <w:pPr>
              <w:jc w:val="both"/>
            </w:pPr>
            <w:r>
              <w:t>ПО</w:t>
            </w:r>
          </w:p>
        </w:tc>
        <w:tc>
          <w:tcPr>
            <w:tcW w:w="7024" w:type="dxa"/>
          </w:tcPr>
          <w:p w14:paraId="46C9F621" w14:textId="09F5F1A2" w:rsidR="00A54A1C" w:rsidRPr="00DE1559" w:rsidRDefault="00DE1559" w:rsidP="00D37B6A">
            <w:pPr>
              <w:jc w:val="both"/>
            </w:pPr>
            <w:r>
              <w:t>Программное обеспечение</w:t>
            </w:r>
          </w:p>
        </w:tc>
      </w:tr>
      <w:tr w:rsidR="00A54A1C" w:rsidRPr="00A54A1C" w14:paraId="0BB59C99" w14:textId="77777777" w:rsidTr="00A54A1C">
        <w:tc>
          <w:tcPr>
            <w:tcW w:w="3114" w:type="dxa"/>
          </w:tcPr>
          <w:p w14:paraId="509BDD2A" w14:textId="3A63A3CA" w:rsidR="00A54A1C" w:rsidRPr="00A54A1C" w:rsidRDefault="00A54A1C" w:rsidP="00D37B6A">
            <w:pPr>
              <w:jc w:val="both"/>
            </w:pPr>
            <w:r>
              <w:t>ПК</w:t>
            </w:r>
          </w:p>
        </w:tc>
        <w:tc>
          <w:tcPr>
            <w:tcW w:w="7024" w:type="dxa"/>
          </w:tcPr>
          <w:p w14:paraId="06808687" w14:textId="4B7A228A" w:rsidR="00A54A1C" w:rsidRPr="00DE1559" w:rsidRDefault="00DE1559" w:rsidP="00D37B6A">
            <w:pPr>
              <w:jc w:val="both"/>
            </w:pPr>
            <w:r>
              <w:t>Персональный компьютер</w:t>
            </w:r>
          </w:p>
        </w:tc>
      </w:tr>
      <w:tr w:rsidR="00A54A1C" w:rsidRPr="00A54A1C" w14:paraId="33EC8267" w14:textId="77777777" w:rsidTr="00A54A1C">
        <w:tc>
          <w:tcPr>
            <w:tcW w:w="3114" w:type="dxa"/>
          </w:tcPr>
          <w:p w14:paraId="51454BDC" w14:textId="661F2C8A" w:rsidR="00A54A1C" w:rsidRPr="00A54A1C" w:rsidRDefault="00A54A1C" w:rsidP="00D37B6A">
            <w:pPr>
              <w:jc w:val="both"/>
            </w:pPr>
            <w:r>
              <w:t>ОС</w:t>
            </w:r>
          </w:p>
        </w:tc>
        <w:tc>
          <w:tcPr>
            <w:tcW w:w="7024" w:type="dxa"/>
          </w:tcPr>
          <w:p w14:paraId="6A7C0C30" w14:textId="059E995A" w:rsidR="00A54A1C" w:rsidRPr="00DE1559" w:rsidRDefault="00DE1559" w:rsidP="00D37B6A">
            <w:pPr>
              <w:jc w:val="both"/>
            </w:pPr>
            <w:r>
              <w:t>Операционная система</w:t>
            </w:r>
          </w:p>
        </w:tc>
      </w:tr>
      <w:tr w:rsidR="00A54A1C" w:rsidRPr="00DE1559" w14:paraId="27E92164" w14:textId="77777777" w:rsidTr="00A54A1C">
        <w:tc>
          <w:tcPr>
            <w:tcW w:w="3114" w:type="dxa"/>
          </w:tcPr>
          <w:p w14:paraId="135371A7" w14:textId="4A3382DC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ОЗУ (RAM)</w:t>
            </w:r>
          </w:p>
        </w:tc>
        <w:tc>
          <w:tcPr>
            <w:tcW w:w="7024" w:type="dxa"/>
          </w:tcPr>
          <w:p w14:paraId="033BCB0B" w14:textId="3B162CD4" w:rsidR="00A54A1C" w:rsidRPr="00DE1559" w:rsidRDefault="00DE1559" w:rsidP="00D37B6A">
            <w:pPr>
              <w:jc w:val="both"/>
            </w:pPr>
            <w:r>
              <w:t>Оперативное запоминающее устройство (оперативная память)</w:t>
            </w:r>
          </w:p>
        </w:tc>
      </w:tr>
      <w:tr w:rsidR="00A54A1C" w:rsidRPr="00A54A1C" w14:paraId="1C7FFE64" w14:textId="77777777" w:rsidTr="00A54A1C">
        <w:tc>
          <w:tcPr>
            <w:tcW w:w="3114" w:type="dxa"/>
          </w:tcPr>
          <w:p w14:paraId="35B2BC3E" w14:textId="759BA653" w:rsidR="00A54A1C" w:rsidRPr="00DE1559" w:rsidRDefault="00DE1559" w:rsidP="00DE1559">
            <w:pPr>
              <w:jc w:val="both"/>
            </w:pPr>
            <w:r w:rsidRPr="00DE1559">
              <w:rPr>
                <w:lang w:val="en-US"/>
              </w:rPr>
              <w:t>ЦП (CPU)</w:t>
            </w:r>
          </w:p>
        </w:tc>
        <w:tc>
          <w:tcPr>
            <w:tcW w:w="7024" w:type="dxa"/>
          </w:tcPr>
          <w:p w14:paraId="24EC68DF" w14:textId="32B00317" w:rsidR="00A54A1C" w:rsidRPr="00DE1559" w:rsidRDefault="00DE1559" w:rsidP="00D37B6A">
            <w:pPr>
              <w:jc w:val="both"/>
            </w:pPr>
            <w:r>
              <w:t>Центральный процессор</w:t>
            </w:r>
          </w:p>
        </w:tc>
      </w:tr>
      <w:tr w:rsidR="00A54A1C" w:rsidRPr="00A54A1C" w14:paraId="6CE9FD6B" w14:textId="77777777" w:rsidTr="00A54A1C">
        <w:tc>
          <w:tcPr>
            <w:tcW w:w="3114" w:type="dxa"/>
          </w:tcPr>
          <w:p w14:paraId="2A2A30CA" w14:textId="19A4913F" w:rsidR="00A54A1C" w:rsidRPr="00DE1559" w:rsidRDefault="00DE1559" w:rsidP="00D37B6A">
            <w:pPr>
              <w:jc w:val="both"/>
            </w:pPr>
            <w:r>
              <w:t>ЛКМ</w:t>
            </w:r>
          </w:p>
        </w:tc>
        <w:tc>
          <w:tcPr>
            <w:tcW w:w="7024" w:type="dxa"/>
          </w:tcPr>
          <w:p w14:paraId="2F9E748C" w14:textId="2D449111" w:rsidR="00A54A1C" w:rsidRPr="00DE1559" w:rsidRDefault="00DE1559" w:rsidP="00D37B6A">
            <w:pPr>
              <w:jc w:val="both"/>
            </w:pPr>
            <w:r>
              <w:t>Левая кнопка мыши</w:t>
            </w:r>
          </w:p>
        </w:tc>
      </w:tr>
      <w:tr w:rsidR="00A54A1C" w:rsidRPr="00A54A1C" w14:paraId="55BB6E1A" w14:textId="77777777" w:rsidTr="00A54A1C">
        <w:tc>
          <w:tcPr>
            <w:tcW w:w="3114" w:type="dxa"/>
          </w:tcPr>
          <w:p w14:paraId="705E8BBD" w14:textId="7236EA87" w:rsidR="00A54A1C" w:rsidRPr="00DE1559" w:rsidRDefault="00DE1559" w:rsidP="00D37B6A">
            <w:pPr>
              <w:jc w:val="both"/>
            </w:pPr>
            <w:r>
              <w:t>ПКМ</w:t>
            </w:r>
          </w:p>
        </w:tc>
        <w:tc>
          <w:tcPr>
            <w:tcW w:w="7024" w:type="dxa"/>
          </w:tcPr>
          <w:p w14:paraId="7623C7F8" w14:textId="7B9B60EC" w:rsidR="00A54A1C" w:rsidRPr="00DE1559" w:rsidRDefault="00DE1559" w:rsidP="00D37B6A">
            <w:pPr>
              <w:jc w:val="both"/>
            </w:pPr>
            <w:r>
              <w:t>Правая кнопка мыши</w:t>
            </w:r>
          </w:p>
        </w:tc>
      </w:tr>
      <w:tr w:rsidR="00A54A1C" w:rsidRPr="00A54A1C" w14:paraId="4BFB1CB7" w14:textId="77777777" w:rsidTr="00A54A1C">
        <w:tc>
          <w:tcPr>
            <w:tcW w:w="3114" w:type="dxa"/>
          </w:tcPr>
          <w:p w14:paraId="65C63C82" w14:textId="38C70050" w:rsidR="00A54A1C" w:rsidRPr="00DE1559" w:rsidRDefault="00DE1559" w:rsidP="00D37B6A">
            <w:pPr>
              <w:jc w:val="both"/>
            </w:pPr>
            <w:r>
              <w:t>ЭВМ</w:t>
            </w:r>
          </w:p>
        </w:tc>
        <w:tc>
          <w:tcPr>
            <w:tcW w:w="7024" w:type="dxa"/>
          </w:tcPr>
          <w:p w14:paraId="010C3287" w14:textId="1EEA607F" w:rsidR="00A54A1C" w:rsidRPr="00DE1559" w:rsidRDefault="00DE1559" w:rsidP="00D37B6A">
            <w:pPr>
              <w:jc w:val="both"/>
            </w:pPr>
            <w:r>
              <w:t>Электронная вычислительная машина</w:t>
            </w:r>
          </w:p>
        </w:tc>
      </w:tr>
      <w:tr w:rsidR="00A54A1C" w:rsidRPr="00A54A1C" w14:paraId="35C0B9B3" w14:textId="77777777" w:rsidTr="00A54A1C">
        <w:tc>
          <w:tcPr>
            <w:tcW w:w="3114" w:type="dxa"/>
          </w:tcPr>
          <w:p w14:paraId="2944F5EB" w14:textId="5AE5D14B" w:rsidR="00A54A1C" w:rsidRPr="00DE1559" w:rsidRDefault="00DE1559" w:rsidP="00DE1559">
            <w:pPr>
              <w:jc w:val="both"/>
            </w:pPr>
            <w:r>
              <w:t>Клеточный автомат</w:t>
            </w:r>
          </w:p>
        </w:tc>
        <w:tc>
          <w:tcPr>
            <w:tcW w:w="7024" w:type="dxa"/>
          </w:tcPr>
          <w:p w14:paraId="559AFBF5" w14:textId="43D1D12A" w:rsidR="00A54A1C" w:rsidRPr="00DE1559" w:rsidRDefault="00DE1559" w:rsidP="00DE1559">
            <w:pPr>
              <w:jc w:val="both"/>
            </w:pPr>
            <w:r w:rsidRPr="00DE1559">
              <w:t>Дискретная динамическая модель, состоящая из регулярной сетки ячеек (клеток), каждая из которых может находиться в одном из конечного числа состояний</w:t>
            </w:r>
          </w:p>
        </w:tc>
      </w:tr>
      <w:tr w:rsidR="00A54A1C" w:rsidRPr="00A54A1C" w14:paraId="39BEC1A5" w14:textId="77777777" w:rsidTr="00A54A1C">
        <w:tc>
          <w:tcPr>
            <w:tcW w:w="3114" w:type="dxa"/>
          </w:tcPr>
          <w:p w14:paraId="29680A32" w14:textId="4ADA6AB6" w:rsidR="00A54A1C" w:rsidRPr="00DE1559" w:rsidRDefault="00DE1559" w:rsidP="00D37B6A">
            <w:pPr>
              <w:jc w:val="both"/>
            </w:pPr>
            <w:r>
              <w:t>Игровое поле (сетка)</w:t>
            </w:r>
          </w:p>
        </w:tc>
        <w:tc>
          <w:tcPr>
            <w:tcW w:w="7024" w:type="dxa"/>
          </w:tcPr>
          <w:p w14:paraId="175BD9C9" w14:textId="56E8A507" w:rsidR="00A54A1C" w:rsidRPr="00DE1559" w:rsidRDefault="00DE1559" w:rsidP="00DE1559">
            <w:pPr>
              <w:jc w:val="both"/>
            </w:pPr>
            <w:r w:rsidRPr="00DE1559">
              <w:t>Двухмерное дискретное пространство, разделенное на квадратные ячейки, в рамках которого моделируется эволюция.</w:t>
            </w:r>
          </w:p>
        </w:tc>
      </w:tr>
      <w:tr w:rsidR="00A54A1C" w:rsidRPr="00A54A1C" w14:paraId="20997FEE" w14:textId="77777777" w:rsidTr="00A54A1C">
        <w:tc>
          <w:tcPr>
            <w:tcW w:w="3114" w:type="dxa"/>
          </w:tcPr>
          <w:p w14:paraId="6A780FD8" w14:textId="1C297A2D" w:rsidR="00A54A1C" w:rsidRPr="00DE1559" w:rsidRDefault="00DE1559" w:rsidP="00D37B6A">
            <w:pPr>
              <w:jc w:val="both"/>
            </w:pPr>
            <w:r>
              <w:t>Клетка (ячейка)</w:t>
            </w:r>
          </w:p>
        </w:tc>
        <w:tc>
          <w:tcPr>
            <w:tcW w:w="7024" w:type="dxa"/>
          </w:tcPr>
          <w:p w14:paraId="1B04C22A" w14:textId="558FF3AD" w:rsidR="00A54A1C" w:rsidRPr="00DE1559" w:rsidRDefault="00DE1559" w:rsidP="00DE1559">
            <w:pPr>
              <w:jc w:val="both"/>
            </w:pPr>
            <w:r w:rsidRPr="00DE1559">
              <w:t>Дискретная динамическая модель, состоящая из регулярной сетки ячеек (клеток), каждая из которых может находиться в одном из конечного числа состояний</w:t>
            </w:r>
          </w:p>
        </w:tc>
      </w:tr>
      <w:tr w:rsidR="00A54A1C" w:rsidRPr="00A54A1C" w14:paraId="323BE225" w14:textId="77777777" w:rsidTr="00A54A1C">
        <w:tc>
          <w:tcPr>
            <w:tcW w:w="3114" w:type="dxa"/>
          </w:tcPr>
          <w:p w14:paraId="6F118ABC" w14:textId="63993708" w:rsidR="00A54A1C" w:rsidRPr="00DE1559" w:rsidRDefault="00DE1559" w:rsidP="00DE1559">
            <w:pPr>
              <w:jc w:val="both"/>
            </w:pPr>
            <w:r>
              <w:t>Поколение (итерация/шаг)</w:t>
            </w:r>
          </w:p>
        </w:tc>
        <w:tc>
          <w:tcPr>
            <w:tcW w:w="7024" w:type="dxa"/>
          </w:tcPr>
          <w:p w14:paraId="0F04479C" w14:textId="42CA4E08" w:rsidR="00A54A1C" w:rsidRPr="00DE1559" w:rsidRDefault="00DE1559" w:rsidP="00DE1559">
            <w:pPr>
              <w:jc w:val="both"/>
            </w:pPr>
            <w:r w:rsidRPr="00DE1559">
              <w:t>Фиксированное во времени состояние всех клеток игрового поля. Каждое следующее поколение рассчитывается одновременно на основе предыдущего</w:t>
            </w:r>
          </w:p>
        </w:tc>
      </w:tr>
      <w:tr w:rsidR="00DE1559" w:rsidRPr="00A54A1C" w14:paraId="74270B15" w14:textId="77777777" w:rsidTr="00A54A1C">
        <w:tc>
          <w:tcPr>
            <w:tcW w:w="3114" w:type="dxa"/>
          </w:tcPr>
          <w:p w14:paraId="6D0D9A71" w14:textId="135F4FEE" w:rsidR="00DE1559" w:rsidRPr="00DE1559" w:rsidRDefault="00DE1559" w:rsidP="00D37B6A">
            <w:pPr>
              <w:jc w:val="both"/>
            </w:pPr>
            <w:r>
              <w:t>Эволюция</w:t>
            </w:r>
          </w:p>
        </w:tc>
        <w:tc>
          <w:tcPr>
            <w:tcW w:w="7024" w:type="dxa"/>
          </w:tcPr>
          <w:p w14:paraId="3DEACF7F" w14:textId="40571EAC" w:rsidR="00DE1559" w:rsidRPr="00DE1559" w:rsidRDefault="00DE1559" w:rsidP="00DE1559">
            <w:pPr>
              <w:jc w:val="both"/>
            </w:pPr>
            <w:r w:rsidRPr="00DE1559">
              <w:t>Непрерывный процесс смены поколений клеточного автомата по заданным математическим правилам</w:t>
            </w:r>
          </w:p>
        </w:tc>
      </w:tr>
    </w:tbl>
    <w:p w14:paraId="1940E907" w14:textId="77777777" w:rsidR="00D37B6A" w:rsidRPr="00136885" w:rsidRDefault="00D37B6A" w:rsidP="00136885">
      <w:pPr>
        <w:spacing w:after="0" w:line="240" w:lineRule="auto"/>
        <w:jc w:val="both"/>
      </w:pPr>
    </w:p>
    <w:sectPr w:rsidR="00D37B6A" w:rsidRPr="00136885" w:rsidSect="00C90116">
      <w:headerReference w:type="default" r:id="rId17"/>
      <w:footerReference w:type="default" r:id="rId18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CDA2" w14:textId="77777777" w:rsidR="00C33FC8" w:rsidRDefault="00C33FC8" w:rsidP="00BC3DDD">
      <w:pPr>
        <w:spacing w:after="0" w:line="240" w:lineRule="auto"/>
      </w:pPr>
      <w:r>
        <w:separator/>
      </w:r>
    </w:p>
  </w:endnote>
  <w:endnote w:type="continuationSeparator" w:id="0">
    <w:p w14:paraId="25163BC6" w14:textId="77777777" w:rsidR="00C33FC8" w:rsidRDefault="00C33FC8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031A1BC" w:rsidR="00453A3B" w:rsidRPr="00556486" w:rsidRDefault="0055648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Истомин Д</w:t>
          </w:r>
          <w:r w:rsidR="00DD1DCF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Е</w:t>
          </w:r>
          <w:r w:rsidR="00DD1DCF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37E58B72" w:rsidR="00453A3B" w:rsidRPr="00D30688" w:rsidRDefault="00D30688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5FA2D" w14:textId="77777777" w:rsidR="00C33FC8" w:rsidRDefault="00C33FC8" w:rsidP="00BC3DDD">
      <w:pPr>
        <w:spacing w:after="0" w:line="240" w:lineRule="auto"/>
      </w:pPr>
      <w:r>
        <w:separator/>
      </w:r>
    </w:p>
  </w:footnote>
  <w:footnote w:type="continuationSeparator" w:id="0">
    <w:p w14:paraId="2F6A98B6" w14:textId="77777777" w:rsidR="00C33FC8" w:rsidRDefault="00C33FC8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0E9A5BED"/>
    <w:multiLevelType w:val="hybridMultilevel"/>
    <w:tmpl w:val="98D25C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049B5"/>
    <w:multiLevelType w:val="hybridMultilevel"/>
    <w:tmpl w:val="9BFE06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A23EE5"/>
    <w:multiLevelType w:val="hybridMultilevel"/>
    <w:tmpl w:val="1B640A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06688A"/>
    <w:multiLevelType w:val="hybridMultilevel"/>
    <w:tmpl w:val="E0F6B73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F1350"/>
    <w:multiLevelType w:val="hybridMultilevel"/>
    <w:tmpl w:val="0BE6B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7574BA4"/>
    <w:multiLevelType w:val="hybridMultilevel"/>
    <w:tmpl w:val="181073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06DAC"/>
    <w:multiLevelType w:val="hybridMultilevel"/>
    <w:tmpl w:val="533EF0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ED368D6"/>
    <w:multiLevelType w:val="hybridMultilevel"/>
    <w:tmpl w:val="537C48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46981"/>
    <w:multiLevelType w:val="hybridMultilevel"/>
    <w:tmpl w:val="865A9F5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7DB526E"/>
    <w:multiLevelType w:val="hybridMultilevel"/>
    <w:tmpl w:val="9F7861B6"/>
    <w:lvl w:ilvl="0" w:tplc="1152C4B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A027B29"/>
    <w:multiLevelType w:val="hybridMultilevel"/>
    <w:tmpl w:val="4D4005A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B21027B"/>
    <w:multiLevelType w:val="hybridMultilevel"/>
    <w:tmpl w:val="A9744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BBD6546"/>
    <w:multiLevelType w:val="hybridMultilevel"/>
    <w:tmpl w:val="DF2AD0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F9B426B"/>
    <w:multiLevelType w:val="hybridMultilevel"/>
    <w:tmpl w:val="69765FC0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1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D776C0C"/>
    <w:multiLevelType w:val="hybridMultilevel"/>
    <w:tmpl w:val="9E6E689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A0A5FBC"/>
    <w:multiLevelType w:val="hybridMultilevel"/>
    <w:tmpl w:val="F74E35E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AE21C7D"/>
    <w:multiLevelType w:val="hybridMultilevel"/>
    <w:tmpl w:val="1B1C781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EBB51CD"/>
    <w:multiLevelType w:val="hybridMultilevel"/>
    <w:tmpl w:val="0172DD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87B6964"/>
    <w:multiLevelType w:val="hybridMultilevel"/>
    <w:tmpl w:val="FD10E3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78A93D50"/>
    <w:multiLevelType w:val="hybridMultilevel"/>
    <w:tmpl w:val="D668CD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8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6"/>
  </w:num>
  <w:num w:numId="2" w16cid:durableId="1356538875">
    <w:abstractNumId w:val="19"/>
  </w:num>
  <w:num w:numId="3" w16cid:durableId="1083142498">
    <w:abstractNumId w:val="46"/>
  </w:num>
  <w:num w:numId="4" w16cid:durableId="748425813">
    <w:abstractNumId w:val="24"/>
  </w:num>
  <w:num w:numId="5" w16cid:durableId="1207333859">
    <w:abstractNumId w:val="41"/>
  </w:num>
  <w:num w:numId="6" w16cid:durableId="1208880117">
    <w:abstractNumId w:val="11"/>
  </w:num>
  <w:num w:numId="7" w16cid:durableId="1327515415">
    <w:abstractNumId w:val="47"/>
  </w:num>
  <w:num w:numId="8" w16cid:durableId="310909446">
    <w:abstractNumId w:val="28"/>
  </w:num>
  <w:num w:numId="9" w16cid:durableId="1192718783">
    <w:abstractNumId w:val="44"/>
  </w:num>
  <w:num w:numId="10" w16cid:durableId="1450472001">
    <w:abstractNumId w:val="2"/>
  </w:num>
  <w:num w:numId="11" w16cid:durableId="1149902920">
    <w:abstractNumId w:val="13"/>
  </w:num>
  <w:num w:numId="12" w16cid:durableId="1758357097">
    <w:abstractNumId w:val="12"/>
  </w:num>
  <w:num w:numId="13" w16cid:durableId="1433086990">
    <w:abstractNumId w:val="26"/>
  </w:num>
  <w:num w:numId="14" w16cid:durableId="2112967039">
    <w:abstractNumId w:val="31"/>
  </w:num>
  <w:num w:numId="15" w16cid:durableId="1575503022">
    <w:abstractNumId w:val="8"/>
  </w:num>
  <w:num w:numId="16" w16cid:durableId="187380913">
    <w:abstractNumId w:val="15"/>
  </w:num>
  <w:num w:numId="17" w16cid:durableId="1964117622">
    <w:abstractNumId w:val="54"/>
  </w:num>
  <w:num w:numId="18" w16cid:durableId="394857637">
    <w:abstractNumId w:val="36"/>
  </w:num>
  <w:num w:numId="19" w16cid:durableId="1161392080">
    <w:abstractNumId w:val="40"/>
  </w:num>
  <w:num w:numId="20" w16cid:durableId="1599563779">
    <w:abstractNumId w:val="57"/>
  </w:num>
  <w:num w:numId="21" w16cid:durableId="1027950866">
    <w:abstractNumId w:val="1"/>
  </w:num>
  <w:num w:numId="22" w16cid:durableId="1209880792">
    <w:abstractNumId w:val="14"/>
  </w:num>
  <w:num w:numId="23" w16cid:durableId="1937204766">
    <w:abstractNumId w:val="39"/>
  </w:num>
  <w:num w:numId="24" w16cid:durableId="1572809043">
    <w:abstractNumId w:val="5"/>
  </w:num>
  <w:num w:numId="25" w16cid:durableId="279459743">
    <w:abstractNumId w:val="4"/>
  </w:num>
  <w:num w:numId="26" w16cid:durableId="2086148419">
    <w:abstractNumId w:val="45"/>
  </w:num>
  <w:num w:numId="27" w16cid:durableId="412747280">
    <w:abstractNumId w:val="38"/>
  </w:num>
  <w:num w:numId="28" w16cid:durableId="1428233053">
    <w:abstractNumId w:val="48"/>
  </w:num>
  <w:num w:numId="29" w16cid:durableId="1857694658">
    <w:abstractNumId w:val="58"/>
  </w:num>
  <w:num w:numId="30" w16cid:durableId="1869760223">
    <w:abstractNumId w:val="7"/>
  </w:num>
  <w:num w:numId="31" w16cid:durableId="302974095">
    <w:abstractNumId w:val="43"/>
  </w:num>
  <w:num w:numId="32" w16cid:durableId="1148132763">
    <w:abstractNumId w:val="33"/>
  </w:num>
  <w:num w:numId="33" w16cid:durableId="148834224">
    <w:abstractNumId w:val="9"/>
  </w:num>
  <w:num w:numId="34" w16cid:durableId="689726510">
    <w:abstractNumId w:val="10"/>
  </w:num>
  <w:num w:numId="35" w16cid:durableId="1878279525">
    <w:abstractNumId w:val="53"/>
  </w:num>
  <w:num w:numId="36" w16cid:durableId="1701391255">
    <w:abstractNumId w:val="30"/>
  </w:num>
  <w:num w:numId="37" w16cid:durableId="552816546">
    <w:abstractNumId w:val="25"/>
  </w:num>
  <w:num w:numId="38" w16cid:durableId="1798864830">
    <w:abstractNumId w:val="49"/>
  </w:num>
  <w:num w:numId="39" w16cid:durableId="1115518598">
    <w:abstractNumId w:val="35"/>
  </w:num>
  <w:num w:numId="40" w16cid:durableId="1762483558">
    <w:abstractNumId w:val="56"/>
  </w:num>
  <w:num w:numId="41" w16cid:durableId="1645353189">
    <w:abstractNumId w:val="6"/>
  </w:num>
  <w:num w:numId="42" w16cid:durableId="1120295042">
    <w:abstractNumId w:val="27"/>
  </w:num>
  <w:num w:numId="43" w16cid:durableId="1517961034">
    <w:abstractNumId w:val="29"/>
  </w:num>
  <w:num w:numId="44" w16cid:durableId="1921676939">
    <w:abstractNumId w:val="55"/>
  </w:num>
  <w:num w:numId="45" w16cid:durableId="1677147646">
    <w:abstractNumId w:val="42"/>
  </w:num>
  <w:num w:numId="46" w16cid:durableId="146359438">
    <w:abstractNumId w:val="32"/>
  </w:num>
  <w:num w:numId="47" w16cid:durableId="949699045">
    <w:abstractNumId w:val="22"/>
  </w:num>
  <w:num w:numId="48" w16cid:durableId="424571671">
    <w:abstractNumId w:val="0"/>
  </w:num>
  <w:num w:numId="49" w16cid:durableId="15621669">
    <w:abstractNumId w:val="51"/>
  </w:num>
  <w:num w:numId="50" w16cid:durableId="1116828592">
    <w:abstractNumId w:val="18"/>
  </w:num>
  <w:num w:numId="51" w16cid:durableId="2112973456">
    <w:abstractNumId w:val="52"/>
  </w:num>
  <w:num w:numId="52" w16cid:durableId="1146776992">
    <w:abstractNumId w:val="50"/>
  </w:num>
  <w:num w:numId="53" w16cid:durableId="1011950805">
    <w:abstractNumId w:val="21"/>
  </w:num>
  <w:num w:numId="54" w16cid:durableId="2095005794">
    <w:abstractNumId w:val="17"/>
  </w:num>
  <w:num w:numId="55" w16cid:durableId="704257436">
    <w:abstractNumId w:val="3"/>
  </w:num>
  <w:num w:numId="56" w16cid:durableId="289477968">
    <w:abstractNumId w:val="37"/>
  </w:num>
  <w:num w:numId="57" w16cid:durableId="770705482">
    <w:abstractNumId w:val="23"/>
  </w:num>
  <w:num w:numId="58" w16cid:durableId="2010869948">
    <w:abstractNumId w:val="20"/>
  </w:num>
  <w:num w:numId="59" w16cid:durableId="3200877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01D1"/>
    <w:rsid w:val="00321624"/>
    <w:rsid w:val="00325ECF"/>
    <w:rsid w:val="00342074"/>
    <w:rsid w:val="00342096"/>
    <w:rsid w:val="00344B3C"/>
    <w:rsid w:val="00344E73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E20A9"/>
    <w:rsid w:val="003F6477"/>
    <w:rsid w:val="004001FD"/>
    <w:rsid w:val="00403904"/>
    <w:rsid w:val="00412A25"/>
    <w:rsid w:val="00416922"/>
    <w:rsid w:val="0044135B"/>
    <w:rsid w:val="004470C3"/>
    <w:rsid w:val="00450ABA"/>
    <w:rsid w:val="00453A3B"/>
    <w:rsid w:val="00457D8A"/>
    <w:rsid w:val="00463E97"/>
    <w:rsid w:val="00464A45"/>
    <w:rsid w:val="00466642"/>
    <w:rsid w:val="00483312"/>
    <w:rsid w:val="0048469D"/>
    <w:rsid w:val="0048501A"/>
    <w:rsid w:val="0048686B"/>
    <w:rsid w:val="00487DF4"/>
    <w:rsid w:val="00492E8C"/>
    <w:rsid w:val="00494911"/>
    <w:rsid w:val="00496D57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0463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A544C"/>
    <w:rsid w:val="006A6C95"/>
    <w:rsid w:val="006B7537"/>
    <w:rsid w:val="006D11C8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4636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4E08"/>
    <w:rsid w:val="009E51F2"/>
    <w:rsid w:val="009F2DBD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438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6C33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E4D8E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32811"/>
    <w:rsid w:val="00C33FC8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092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D63AD"/>
    <w:rsid w:val="00DE1559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pDani7/Istomin-Coursework-24ISP-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2015</TotalTime>
  <Pages>10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distomin8800@gmail.com</cp:lastModifiedBy>
  <cp:revision>192</cp:revision>
  <cp:lastPrinted>2020-11-23T21:13:00Z</cp:lastPrinted>
  <dcterms:created xsi:type="dcterms:W3CDTF">2026-02-10T04:00:00Z</dcterms:created>
  <dcterms:modified xsi:type="dcterms:W3CDTF">2026-06-03T04:50:00Z</dcterms:modified>
</cp:coreProperties>
</file>