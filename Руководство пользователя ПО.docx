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right" w:tblpY="-822"/>
        <w:tblW w:w="10477" w:type="dxa"/>
        <w:tblLook w:val="0000" w:firstRow="0" w:lastRow="0" w:firstColumn="0" w:lastColumn="0" w:noHBand="0" w:noVBand="0"/>
      </w:tblPr>
      <w:tblGrid>
        <w:gridCol w:w="2322"/>
        <w:gridCol w:w="2547"/>
        <w:gridCol w:w="1495"/>
        <w:gridCol w:w="1291"/>
        <w:gridCol w:w="142"/>
        <w:gridCol w:w="1284"/>
        <w:gridCol w:w="1396"/>
      </w:tblGrid>
      <w:tr w:rsidR="00032146" w14:paraId="45C41B19" w14:textId="77777777" w:rsidTr="00C37651">
        <w:trPr>
          <w:trHeight w:val="3468"/>
        </w:trPr>
        <w:tc>
          <w:tcPr>
            <w:tcW w:w="10477" w:type="dxa"/>
            <w:gridSpan w:val="7"/>
          </w:tcPr>
          <w:p w14:paraId="24A6ECD4" w14:textId="77777777" w:rsidR="00032146" w:rsidRDefault="00032146" w:rsidP="00C37651">
            <w:pPr>
              <w:pStyle w:val="a0"/>
              <w:spacing w:before="360" w:after="240"/>
              <w:ind w:firstLine="0"/>
              <w:jc w:val="center"/>
            </w:pPr>
            <w:r>
              <w:t>Министерство науки высшего образования Российской Федерации</w:t>
            </w:r>
          </w:p>
          <w:p w14:paraId="32D83C6F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ОРСКИЙ ГУМАНИТАРНО-ТЕХНОЛОГИЧЕСКИЙ ИНСТИТУТ (ФИЛИАЛ)</w:t>
            </w:r>
          </w:p>
          <w:p w14:paraId="2C9349BD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ФЕДЕРАЛЬНОГО ГОСУДАРСТВЕННОГО БЮДЖЕТНОГО</w:t>
            </w:r>
          </w:p>
          <w:p w14:paraId="2980A237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ОБРАЗОВАТЕЛЬНОГО УЧРЕЖДЕНИЯ ВЫСШЕГО ОБРАЗОВАНИЯ</w:t>
            </w:r>
          </w:p>
          <w:p w14:paraId="3AA077DD" w14:textId="77777777" w:rsidR="002F2A97" w:rsidRDefault="00032146" w:rsidP="00C37651">
            <w:pPr>
              <w:pStyle w:val="a0"/>
              <w:ind w:firstLine="0"/>
              <w:jc w:val="center"/>
            </w:pPr>
            <w:r>
              <w:t>«ОРЕНБУРГСКИЙ ГОСУДАРСТВЕННЫЙ УНИВЕРСИТЕТ</w:t>
            </w:r>
            <w:r w:rsidR="002F2A97">
              <w:t xml:space="preserve"> </w:t>
            </w:r>
          </w:p>
          <w:p w14:paraId="46DBE78E" w14:textId="4D25B513" w:rsidR="00032146" w:rsidRDefault="002F2A97" w:rsidP="00C37651">
            <w:pPr>
              <w:pStyle w:val="a0"/>
              <w:ind w:firstLine="0"/>
              <w:jc w:val="center"/>
            </w:pPr>
            <w:r w:rsidRPr="00003CDE">
              <w:rPr>
                <w:szCs w:val="28"/>
              </w:rPr>
              <w:t>ИМЕНИ В.А. БОНДАРЕНКО</w:t>
            </w:r>
            <w:r w:rsidR="00032146">
              <w:t>»</w:t>
            </w:r>
          </w:p>
          <w:p w14:paraId="7D4F08AD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5C0CC9BC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71A418EC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Факультет среднего профессионального образования</w:t>
            </w:r>
          </w:p>
          <w:p w14:paraId="3F5CF797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C933E62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7CD3055" w14:textId="77777777" w:rsidR="00032146" w:rsidRDefault="00032146" w:rsidP="00C37651">
            <w:pPr>
              <w:pStyle w:val="a0"/>
              <w:ind w:firstLine="0"/>
              <w:jc w:val="center"/>
            </w:pPr>
          </w:p>
        </w:tc>
      </w:tr>
      <w:tr w:rsidR="00032146" w14:paraId="1BCC2D9B" w14:textId="77777777" w:rsidTr="00C37651">
        <w:trPr>
          <w:trHeight w:val="841"/>
        </w:trPr>
        <w:tc>
          <w:tcPr>
            <w:tcW w:w="10477" w:type="dxa"/>
            <w:gridSpan w:val="7"/>
          </w:tcPr>
          <w:p w14:paraId="0F506F58" w14:textId="64B53FCD" w:rsidR="00032146" w:rsidRPr="00342074" w:rsidRDefault="00032146" w:rsidP="00C37651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КУРСОВ</w:t>
            </w:r>
            <w:r w:rsidR="00827B62">
              <w:rPr>
                <w:b/>
              </w:rPr>
              <w:t>АЯ</w:t>
            </w:r>
            <w:r>
              <w:rPr>
                <w:b/>
              </w:rPr>
              <w:t xml:space="preserve"> </w:t>
            </w:r>
            <w:r w:rsidR="00827B62">
              <w:rPr>
                <w:b/>
              </w:rPr>
              <w:t>РАБОТА</w:t>
            </w:r>
          </w:p>
        </w:tc>
      </w:tr>
      <w:tr w:rsidR="00342096" w:rsidRPr="00342096" w14:paraId="71F6A748" w14:textId="77777777" w:rsidTr="00342096">
        <w:trPr>
          <w:trHeight w:val="1120"/>
        </w:trPr>
        <w:tc>
          <w:tcPr>
            <w:tcW w:w="10477" w:type="dxa"/>
            <w:gridSpan w:val="7"/>
          </w:tcPr>
          <w:p w14:paraId="5641BA86" w14:textId="6B86422E" w:rsidR="00032146" w:rsidRPr="00342096" w:rsidRDefault="00032146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по дисциплине «</w:t>
            </w:r>
            <w:r w:rsidR="00C74A78" w:rsidRPr="00342096">
              <w:t>Технология разработки программного обеспечения</w:t>
            </w:r>
            <w:r w:rsidRPr="00342096">
              <w:t>»</w:t>
            </w:r>
          </w:p>
          <w:p w14:paraId="02FE545A" w14:textId="554F976A" w:rsidR="00827B62" w:rsidRPr="00342096" w:rsidRDefault="00827B62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профессионального модуля «</w:t>
            </w:r>
            <w:r w:rsidR="00342096">
              <w:t>Осуществление интеграции программных модулей</w:t>
            </w:r>
            <w:r w:rsidRPr="00342096">
              <w:t>»</w:t>
            </w:r>
          </w:p>
        </w:tc>
      </w:tr>
      <w:tr w:rsidR="00032146" w14:paraId="2511714E" w14:textId="77777777" w:rsidTr="00C37651">
        <w:trPr>
          <w:trHeight w:val="949"/>
        </w:trPr>
        <w:tc>
          <w:tcPr>
            <w:tcW w:w="10477" w:type="dxa"/>
            <w:gridSpan w:val="7"/>
          </w:tcPr>
          <w:p w14:paraId="1E7C63E8" w14:textId="2B6E25E8" w:rsidR="00032146" w:rsidRPr="00660355" w:rsidRDefault="00660355" w:rsidP="00C37651">
            <w:pPr>
              <w:pStyle w:val="a0"/>
              <w:ind w:firstLine="0"/>
              <w:jc w:val="center"/>
              <w:rPr>
                <w:szCs w:val="28"/>
              </w:rPr>
            </w:pPr>
            <w:r w:rsidRPr="00660355">
              <w:rPr>
                <w:szCs w:val="28"/>
              </w:rPr>
              <w:t>Разработка программного обеспечения «Жизнь» для исследование компьютерной модели искусственной жизни</w:t>
            </w:r>
          </w:p>
        </w:tc>
      </w:tr>
      <w:tr w:rsidR="00032146" w14:paraId="6161CD7A" w14:textId="77777777" w:rsidTr="00C37651">
        <w:trPr>
          <w:trHeight w:val="673"/>
        </w:trPr>
        <w:tc>
          <w:tcPr>
            <w:tcW w:w="10477" w:type="dxa"/>
            <w:gridSpan w:val="7"/>
          </w:tcPr>
          <w:p w14:paraId="293495C1" w14:textId="63B37F1D" w:rsidR="00032146" w:rsidRPr="004001FD" w:rsidRDefault="00594E30" w:rsidP="00C37651">
            <w:pPr>
              <w:pStyle w:val="a0"/>
              <w:ind w:firstLine="0"/>
              <w:jc w:val="center"/>
              <w:rPr>
                <w:bCs/>
              </w:rPr>
            </w:pPr>
            <w:r>
              <w:rPr>
                <w:bCs/>
              </w:rPr>
              <w:t>Руководство пользователя</w:t>
            </w:r>
            <w:r w:rsidR="003D6241">
              <w:rPr>
                <w:bCs/>
              </w:rPr>
              <w:t xml:space="preserve"> ПО</w:t>
            </w:r>
          </w:p>
        </w:tc>
      </w:tr>
      <w:tr w:rsidR="00032146" w14:paraId="31BC63A1" w14:textId="77777777" w:rsidTr="00C37651">
        <w:trPr>
          <w:trHeight w:val="399"/>
        </w:trPr>
        <w:tc>
          <w:tcPr>
            <w:tcW w:w="10477" w:type="dxa"/>
            <w:gridSpan w:val="7"/>
          </w:tcPr>
          <w:p w14:paraId="00149C4A" w14:textId="2D8976CB" w:rsidR="00032146" w:rsidRPr="006F3777" w:rsidRDefault="00032146" w:rsidP="00C37651">
            <w:pPr>
              <w:pStyle w:val="a0"/>
              <w:ind w:firstLine="0"/>
              <w:jc w:val="center"/>
            </w:pPr>
            <w:r w:rsidRPr="00827B62">
              <w:t xml:space="preserve">ОГУ 09.02.07. </w:t>
            </w:r>
            <w:r w:rsidR="00062E24">
              <w:t>3</w:t>
            </w:r>
            <w:r w:rsidRPr="00827B62">
              <w:t>02</w:t>
            </w:r>
            <w:r w:rsidR="007F2368">
              <w:t>6</w:t>
            </w:r>
            <w:r w:rsidRPr="00793EC3">
              <w:rPr>
                <w:color w:val="FF0000"/>
              </w:rPr>
              <w:t>.</w:t>
            </w:r>
            <w:r w:rsidR="00827B62">
              <w:rPr>
                <w:color w:val="FF0000"/>
              </w:rPr>
              <w:t xml:space="preserve"> </w:t>
            </w:r>
            <w:r w:rsidR="00660355">
              <w:t>557</w:t>
            </w:r>
            <w:r w:rsidR="00827B62">
              <w:rPr>
                <w:color w:val="FF0000"/>
              </w:rPr>
              <w:t xml:space="preserve"> </w:t>
            </w:r>
            <w:r w:rsidR="00827B62" w:rsidRPr="00062E24">
              <w:t>ПЗ</w:t>
            </w:r>
            <w:r w:rsidRPr="00793EC3">
              <w:rPr>
                <w:color w:val="FF0000"/>
              </w:rPr>
              <w:t xml:space="preserve"> </w:t>
            </w:r>
          </w:p>
        </w:tc>
      </w:tr>
      <w:tr w:rsidR="00032146" w14:paraId="70100C14" w14:textId="77777777" w:rsidTr="00C37651">
        <w:trPr>
          <w:trHeight w:val="1093"/>
        </w:trPr>
        <w:tc>
          <w:tcPr>
            <w:tcW w:w="10477" w:type="dxa"/>
            <w:gridSpan w:val="7"/>
          </w:tcPr>
          <w:p w14:paraId="2346D96E" w14:textId="77777777" w:rsidR="00032146" w:rsidRPr="006F3777" w:rsidRDefault="00032146" w:rsidP="00C37651">
            <w:pPr>
              <w:pStyle w:val="a0"/>
              <w:ind w:firstLine="0"/>
              <w:jc w:val="center"/>
              <w:rPr>
                <w:color w:val="FF0000"/>
              </w:rPr>
            </w:pPr>
          </w:p>
        </w:tc>
      </w:tr>
      <w:tr w:rsidR="00032146" w14:paraId="2C50F927" w14:textId="77777777" w:rsidTr="00540A05">
        <w:trPr>
          <w:trHeight w:val="423"/>
        </w:trPr>
        <w:tc>
          <w:tcPr>
            <w:tcW w:w="2322" w:type="dxa"/>
          </w:tcPr>
          <w:p w14:paraId="32AC412B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54CE9A9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928" w:type="dxa"/>
            <w:gridSpan w:val="3"/>
          </w:tcPr>
          <w:p w14:paraId="42ACC678" w14:textId="77777777" w:rsidR="00032146" w:rsidRPr="0085568A" w:rsidRDefault="00032146" w:rsidP="00C37651">
            <w:pPr>
              <w:pStyle w:val="a0"/>
              <w:ind w:firstLine="0"/>
            </w:pPr>
            <w:r>
              <w:t>Руководитель</w:t>
            </w:r>
          </w:p>
        </w:tc>
        <w:tc>
          <w:tcPr>
            <w:tcW w:w="2680" w:type="dxa"/>
            <w:gridSpan w:val="2"/>
          </w:tcPr>
          <w:p w14:paraId="7946CDC5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</w:tr>
      <w:tr w:rsidR="00032146" w14:paraId="26F677DB" w14:textId="77777777" w:rsidTr="00540A05">
        <w:trPr>
          <w:trHeight w:val="447"/>
        </w:trPr>
        <w:tc>
          <w:tcPr>
            <w:tcW w:w="2322" w:type="dxa"/>
          </w:tcPr>
          <w:p w14:paraId="397306F0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CDE00C1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3BCF9E3E" w14:textId="2D99B10A" w:rsidR="00032146" w:rsidRPr="00827B62" w:rsidRDefault="00827B62" w:rsidP="00C37651">
            <w:pPr>
              <w:pStyle w:val="a0"/>
              <w:ind w:firstLine="0"/>
            </w:pPr>
            <w:r w:rsidRPr="00827B62">
              <w:t>преподаватель</w:t>
            </w:r>
          </w:p>
        </w:tc>
      </w:tr>
      <w:tr w:rsidR="00032146" w14:paraId="4AC1CB36" w14:textId="77777777" w:rsidTr="00540A05">
        <w:trPr>
          <w:trHeight w:val="424"/>
        </w:trPr>
        <w:tc>
          <w:tcPr>
            <w:tcW w:w="2322" w:type="dxa"/>
          </w:tcPr>
          <w:p w14:paraId="5860E36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800ADE7" w14:textId="77777777" w:rsidR="00032146" w:rsidRPr="006F3777" w:rsidRDefault="00032146" w:rsidP="00C37651">
            <w:pPr>
              <w:pStyle w:val="a0"/>
              <w:ind w:firstLine="0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6D1C3555" w14:textId="77777777" w:rsidR="00032146" w:rsidRPr="00915235" w:rsidRDefault="00032146" w:rsidP="00C37651">
            <w:pPr>
              <w:pStyle w:val="a0"/>
              <w:ind w:firstLine="0"/>
            </w:pPr>
            <w:r>
              <w:t>_________________</w:t>
            </w:r>
          </w:p>
        </w:tc>
        <w:tc>
          <w:tcPr>
            <w:tcW w:w="2822" w:type="dxa"/>
            <w:gridSpan w:val="3"/>
          </w:tcPr>
          <w:p w14:paraId="6E36E37B" w14:textId="55B1D265" w:rsidR="00032146" w:rsidRPr="00915235" w:rsidRDefault="00594E30" w:rsidP="00C37651">
            <w:pPr>
              <w:pStyle w:val="a0"/>
              <w:ind w:firstLine="0"/>
            </w:pPr>
            <w:r>
              <w:t>В.С. Богданова</w:t>
            </w:r>
          </w:p>
        </w:tc>
      </w:tr>
      <w:tr w:rsidR="00032146" w14:paraId="7604F768" w14:textId="77777777" w:rsidTr="00540A05">
        <w:trPr>
          <w:trHeight w:val="452"/>
        </w:trPr>
        <w:tc>
          <w:tcPr>
            <w:tcW w:w="2322" w:type="dxa"/>
          </w:tcPr>
          <w:p w14:paraId="079DB541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83F41E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3DCFF2BD" w14:textId="77777777" w:rsidR="00032146" w:rsidRPr="00915235" w:rsidRDefault="00032146" w:rsidP="00C37651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6DA022DC" w14:textId="77777777" w:rsidR="00032146" w:rsidRPr="00915235" w:rsidRDefault="00032146" w:rsidP="00C37651">
            <w:pPr>
              <w:pStyle w:val="a0"/>
              <w:ind w:firstLine="0"/>
            </w:pPr>
            <w:r w:rsidRPr="00915235">
              <w:t>________________</w:t>
            </w:r>
          </w:p>
        </w:tc>
        <w:tc>
          <w:tcPr>
            <w:tcW w:w="1396" w:type="dxa"/>
          </w:tcPr>
          <w:p w14:paraId="336648D6" w14:textId="74CC6557" w:rsidR="00032146" w:rsidRPr="00915235" w:rsidRDefault="00032146" w:rsidP="00C37651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5ACABF61" w14:textId="77777777" w:rsidTr="00540A05">
        <w:trPr>
          <w:trHeight w:val="487"/>
        </w:trPr>
        <w:tc>
          <w:tcPr>
            <w:tcW w:w="2322" w:type="dxa"/>
          </w:tcPr>
          <w:p w14:paraId="37943D6E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D05671F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6351F902" w14:textId="6D0A6476" w:rsidR="00032146" w:rsidRPr="00915235" w:rsidRDefault="00032146" w:rsidP="00C37651">
            <w:pPr>
              <w:pStyle w:val="a0"/>
              <w:ind w:firstLine="0"/>
            </w:pPr>
            <w:r>
              <w:t>Студент группы</w:t>
            </w:r>
            <w:r w:rsidR="007F2368">
              <w:t xml:space="preserve"> 24</w:t>
            </w:r>
            <w:r w:rsidR="00062E24">
              <w:t>ИСП</w:t>
            </w:r>
            <w:r w:rsidR="00062E24" w:rsidRPr="009345AC">
              <w:t>-1</w:t>
            </w:r>
          </w:p>
        </w:tc>
      </w:tr>
      <w:tr w:rsidR="00032146" w14:paraId="71AB6F05" w14:textId="77777777" w:rsidTr="00540A05">
        <w:trPr>
          <w:trHeight w:val="431"/>
        </w:trPr>
        <w:tc>
          <w:tcPr>
            <w:tcW w:w="2322" w:type="dxa"/>
          </w:tcPr>
          <w:p w14:paraId="2F1CDD88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16B767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12AC4E5C" w14:textId="3F62D3E1" w:rsidR="00032146" w:rsidRPr="006F3777" w:rsidRDefault="00032146" w:rsidP="00C37651">
            <w:pPr>
              <w:pStyle w:val="a0"/>
              <w:ind w:firstLine="0"/>
              <w:rPr>
                <w:color w:val="FF0000"/>
              </w:rPr>
            </w:pPr>
            <w:r w:rsidRPr="00915235">
              <w:t>__</w:t>
            </w:r>
            <w:r>
              <w:t>____</w:t>
            </w:r>
            <w:r w:rsidR="00062E24">
              <w:t>___________</w:t>
            </w:r>
          </w:p>
        </w:tc>
        <w:tc>
          <w:tcPr>
            <w:tcW w:w="2822" w:type="dxa"/>
            <w:gridSpan w:val="3"/>
          </w:tcPr>
          <w:p w14:paraId="7746C974" w14:textId="7BE87A3E" w:rsidR="00032146" w:rsidRPr="00F55492" w:rsidRDefault="009345AC" w:rsidP="00C37651">
            <w:pPr>
              <w:pStyle w:val="a0"/>
              <w:ind w:firstLine="0"/>
            </w:pPr>
            <w:r w:rsidRPr="009345AC">
              <w:t>Д.Е. Истомин</w:t>
            </w:r>
          </w:p>
        </w:tc>
      </w:tr>
      <w:tr w:rsidR="00032146" w14:paraId="4CE2887E" w14:textId="77777777" w:rsidTr="00540A05">
        <w:trPr>
          <w:trHeight w:val="423"/>
        </w:trPr>
        <w:tc>
          <w:tcPr>
            <w:tcW w:w="2322" w:type="dxa"/>
          </w:tcPr>
          <w:p w14:paraId="58CF0F6C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A8F7EC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0DFF31EC" w14:textId="77777777" w:rsidR="00032146" w:rsidRPr="00915235" w:rsidRDefault="00032146" w:rsidP="00C37651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122AE2DC" w14:textId="77777777" w:rsidR="00032146" w:rsidRPr="00915235" w:rsidRDefault="00032146" w:rsidP="00C37651">
            <w:pPr>
              <w:pStyle w:val="a0"/>
              <w:ind w:firstLine="0"/>
            </w:pPr>
            <w:r>
              <w:t>________________</w:t>
            </w:r>
          </w:p>
        </w:tc>
        <w:tc>
          <w:tcPr>
            <w:tcW w:w="1396" w:type="dxa"/>
          </w:tcPr>
          <w:p w14:paraId="124DC746" w14:textId="6915108C" w:rsidR="00032146" w:rsidRPr="00915235" w:rsidRDefault="00032146" w:rsidP="00C37651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416F9BA9" w14:textId="77777777" w:rsidTr="00C37651">
        <w:trPr>
          <w:trHeight w:val="3402"/>
        </w:trPr>
        <w:tc>
          <w:tcPr>
            <w:tcW w:w="10477" w:type="dxa"/>
            <w:gridSpan w:val="7"/>
            <w:vAlign w:val="bottom"/>
          </w:tcPr>
          <w:p w14:paraId="299B2F3A" w14:textId="1CA137E6" w:rsidR="00032146" w:rsidRPr="00793EC3" w:rsidRDefault="00032146" w:rsidP="00C37651">
            <w:pPr>
              <w:pStyle w:val="a0"/>
              <w:ind w:firstLine="0"/>
              <w:jc w:val="center"/>
              <w:rPr>
                <w:lang w:val="en-US"/>
              </w:rPr>
            </w:pPr>
            <w:r>
              <w:t>Орск 202</w:t>
            </w:r>
            <w:r w:rsidR="007F2368">
              <w:t>6</w:t>
            </w:r>
          </w:p>
        </w:tc>
      </w:tr>
    </w:tbl>
    <w:p w14:paraId="71B38932" w14:textId="77777777" w:rsidR="00EE18FF" w:rsidRPr="00E63433" w:rsidRDefault="00EE18FF" w:rsidP="00032146">
      <w:pPr>
        <w:spacing w:after="0" w:line="240" w:lineRule="auto"/>
        <w:sectPr w:rsidR="00EE18FF" w:rsidRPr="00E63433" w:rsidSect="00C90116">
          <w:headerReference w:type="default" r:id="rId8"/>
          <w:pgSz w:w="11906" w:h="16838"/>
          <w:pgMar w:top="284" w:right="284" w:bottom="284" w:left="1134" w:header="284" w:footer="284" w:gutter="0"/>
          <w:cols w:space="708"/>
          <w:docGrid w:linePitch="381"/>
        </w:sectPr>
      </w:pPr>
    </w:p>
    <w:p w14:paraId="47965404" w14:textId="77777777" w:rsidR="00FF27E5" w:rsidRDefault="00FF27E5" w:rsidP="004B177B">
      <w:pPr>
        <w:pStyle w:val="a0"/>
        <w:ind w:firstLine="0"/>
      </w:pPr>
    </w:p>
    <w:p w14:paraId="3B61A75F" w14:textId="77777777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  <w:bookmarkStart w:id="0" w:name="_Toc115102442"/>
      <w:bookmarkStart w:id="1" w:name="_Toc191391134"/>
      <w:r>
        <w:rPr>
          <w:rFonts w:cs="Times New Roman"/>
          <w:b/>
          <w:bCs/>
          <w:sz w:val="32"/>
          <w:szCs w:val="32"/>
        </w:rPr>
        <w:t>Содержание</w:t>
      </w:r>
    </w:p>
    <w:p w14:paraId="610B328D" w14:textId="77777777" w:rsidR="00B809EF" w:rsidRPr="00B809EF" w:rsidRDefault="00B809EF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79D868C" w14:textId="2AEEA053" w:rsidR="00FE682D" w:rsidRPr="004B177B" w:rsidRDefault="00FE682D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3F7B617" w14:textId="1E0699F0" w:rsidR="00170D1E" w:rsidRDefault="00185CCF" w:rsidP="00170D1E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rFonts w:cs="Times New Roman"/>
          <w:szCs w:val="28"/>
        </w:rPr>
        <w:fldChar w:fldCharType="begin"/>
      </w:r>
      <w:r>
        <w:rPr>
          <w:rFonts w:cs="Times New Roman"/>
          <w:szCs w:val="28"/>
        </w:rPr>
        <w:instrText xml:space="preserve"> TOC \o "1-2" \h \z \u </w:instrText>
      </w:r>
      <w:r>
        <w:rPr>
          <w:rFonts w:cs="Times New Roman"/>
          <w:szCs w:val="28"/>
        </w:rPr>
        <w:fldChar w:fldCharType="separate"/>
      </w:r>
      <w:hyperlink w:anchor="_Toc231335799" w:history="1">
        <w:r w:rsidR="00170D1E" w:rsidRPr="00226F6A">
          <w:rPr>
            <w:rStyle w:val="ae"/>
            <w:noProof/>
          </w:rPr>
          <w:t>Обзор возможностей программы</w:t>
        </w:r>
        <w:r w:rsidR="00170D1E">
          <w:rPr>
            <w:noProof/>
            <w:webHidden/>
          </w:rPr>
          <w:tab/>
        </w:r>
        <w:r w:rsidR="00170D1E">
          <w:rPr>
            <w:noProof/>
            <w:webHidden/>
          </w:rPr>
          <w:fldChar w:fldCharType="begin"/>
        </w:r>
        <w:r w:rsidR="00170D1E">
          <w:rPr>
            <w:noProof/>
            <w:webHidden/>
          </w:rPr>
          <w:instrText xml:space="preserve"> PAGEREF _Toc231335799 \h </w:instrText>
        </w:r>
        <w:r w:rsidR="00170D1E">
          <w:rPr>
            <w:noProof/>
            <w:webHidden/>
          </w:rPr>
        </w:r>
        <w:r w:rsidR="00170D1E">
          <w:rPr>
            <w:noProof/>
            <w:webHidden/>
          </w:rPr>
          <w:fldChar w:fldCharType="separate"/>
        </w:r>
        <w:r w:rsidR="00170D1E">
          <w:rPr>
            <w:noProof/>
            <w:webHidden/>
          </w:rPr>
          <w:t>3</w:t>
        </w:r>
        <w:r w:rsidR="00170D1E">
          <w:rPr>
            <w:noProof/>
            <w:webHidden/>
          </w:rPr>
          <w:fldChar w:fldCharType="end"/>
        </w:r>
      </w:hyperlink>
    </w:p>
    <w:p w14:paraId="51113A2A" w14:textId="60CDD115" w:rsidR="00170D1E" w:rsidRDefault="00000000" w:rsidP="00170D1E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5800" w:history="1">
        <w:r w:rsidR="00170D1E" w:rsidRPr="00226F6A">
          <w:rPr>
            <w:rStyle w:val="ae"/>
            <w:noProof/>
          </w:rPr>
          <w:t>Системные требования</w:t>
        </w:r>
        <w:r w:rsidR="00170D1E">
          <w:rPr>
            <w:noProof/>
            <w:webHidden/>
          </w:rPr>
          <w:tab/>
        </w:r>
        <w:r w:rsidR="00170D1E">
          <w:rPr>
            <w:noProof/>
            <w:webHidden/>
          </w:rPr>
          <w:fldChar w:fldCharType="begin"/>
        </w:r>
        <w:r w:rsidR="00170D1E">
          <w:rPr>
            <w:noProof/>
            <w:webHidden/>
          </w:rPr>
          <w:instrText xml:space="preserve"> PAGEREF _Toc231335800 \h </w:instrText>
        </w:r>
        <w:r w:rsidR="00170D1E">
          <w:rPr>
            <w:noProof/>
            <w:webHidden/>
          </w:rPr>
        </w:r>
        <w:r w:rsidR="00170D1E">
          <w:rPr>
            <w:noProof/>
            <w:webHidden/>
          </w:rPr>
          <w:fldChar w:fldCharType="separate"/>
        </w:r>
        <w:r w:rsidR="00170D1E">
          <w:rPr>
            <w:noProof/>
            <w:webHidden/>
          </w:rPr>
          <w:t>3</w:t>
        </w:r>
        <w:r w:rsidR="00170D1E">
          <w:rPr>
            <w:noProof/>
            <w:webHidden/>
          </w:rPr>
          <w:fldChar w:fldCharType="end"/>
        </w:r>
      </w:hyperlink>
    </w:p>
    <w:p w14:paraId="1CF144BC" w14:textId="340F36A5" w:rsidR="00170D1E" w:rsidRDefault="00000000" w:rsidP="00170D1E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5801" w:history="1">
        <w:r w:rsidR="00170D1E" w:rsidRPr="00226F6A">
          <w:rPr>
            <w:rStyle w:val="ae"/>
            <w:noProof/>
          </w:rPr>
          <w:t>Начало работы</w:t>
        </w:r>
        <w:r w:rsidR="00170D1E">
          <w:rPr>
            <w:noProof/>
            <w:webHidden/>
          </w:rPr>
          <w:tab/>
        </w:r>
        <w:r w:rsidR="00170D1E">
          <w:rPr>
            <w:noProof/>
            <w:webHidden/>
          </w:rPr>
          <w:fldChar w:fldCharType="begin"/>
        </w:r>
        <w:r w:rsidR="00170D1E">
          <w:rPr>
            <w:noProof/>
            <w:webHidden/>
          </w:rPr>
          <w:instrText xml:space="preserve"> PAGEREF _Toc231335801 \h </w:instrText>
        </w:r>
        <w:r w:rsidR="00170D1E">
          <w:rPr>
            <w:noProof/>
            <w:webHidden/>
          </w:rPr>
        </w:r>
        <w:r w:rsidR="00170D1E">
          <w:rPr>
            <w:noProof/>
            <w:webHidden/>
          </w:rPr>
          <w:fldChar w:fldCharType="separate"/>
        </w:r>
        <w:r w:rsidR="00170D1E">
          <w:rPr>
            <w:noProof/>
            <w:webHidden/>
          </w:rPr>
          <w:t>3</w:t>
        </w:r>
        <w:r w:rsidR="00170D1E">
          <w:rPr>
            <w:noProof/>
            <w:webHidden/>
          </w:rPr>
          <w:fldChar w:fldCharType="end"/>
        </w:r>
      </w:hyperlink>
    </w:p>
    <w:p w14:paraId="6EE6B437" w14:textId="38D26B94" w:rsidR="00170D1E" w:rsidRDefault="00000000" w:rsidP="00170D1E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5802" w:history="1">
        <w:r w:rsidR="00170D1E" w:rsidRPr="00226F6A">
          <w:rPr>
            <w:rStyle w:val="ae"/>
            <w:noProof/>
          </w:rPr>
          <w:t>Основные понятия и термины</w:t>
        </w:r>
        <w:r w:rsidR="00170D1E">
          <w:rPr>
            <w:noProof/>
            <w:webHidden/>
          </w:rPr>
          <w:tab/>
        </w:r>
        <w:r w:rsidR="00170D1E">
          <w:rPr>
            <w:noProof/>
            <w:webHidden/>
          </w:rPr>
          <w:fldChar w:fldCharType="begin"/>
        </w:r>
        <w:r w:rsidR="00170D1E">
          <w:rPr>
            <w:noProof/>
            <w:webHidden/>
          </w:rPr>
          <w:instrText xml:space="preserve"> PAGEREF _Toc231335802 \h </w:instrText>
        </w:r>
        <w:r w:rsidR="00170D1E">
          <w:rPr>
            <w:noProof/>
            <w:webHidden/>
          </w:rPr>
        </w:r>
        <w:r w:rsidR="00170D1E">
          <w:rPr>
            <w:noProof/>
            <w:webHidden/>
          </w:rPr>
          <w:fldChar w:fldCharType="separate"/>
        </w:r>
        <w:r w:rsidR="00170D1E">
          <w:rPr>
            <w:noProof/>
            <w:webHidden/>
          </w:rPr>
          <w:t>4</w:t>
        </w:r>
        <w:r w:rsidR="00170D1E">
          <w:rPr>
            <w:noProof/>
            <w:webHidden/>
          </w:rPr>
          <w:fldChar w:fldCharType="end"/>
        </w:r>
      </w:hyperlink>
    </w:p>
    <w:p w14:paraId="239C8C9B" w14:textId="0AA61BDC" w:rsidR="00170D1E" w:rsidRDefault="00000000" w:rsidP="00170D1E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5803" w:history="1">
        <w:r w:rsidR="00170D1E" w:rsidRPr="00226F6A">
          <w:rPr>
            <w:rStyle w:val="ae"/>
            <w:noProof/>
          </w:rPr>
          <w:t>Установка</w:t>
        </w:r>
        <w:r w:rsidR="00170D1E">
          <w:rPr>
            <w:noProof/>
            <w:webHidden/>
          </w:rPr>
          <w:tab/>
        </w:r>
        <w:r w:rsidR="00170D1E">
          <w:rPr>
            <w:noProof/>
            <w:webHidden/>
          </w:rPr>
          <w:fldChar w:fldCharType="begin"/>
        </w:r>
        <w:r w:rsidR="00170D1E">
          <w:rPr>
            <w:noProof/>
            <w:webHidden/>
          </w:rPr>
          <w:instrText xml:space="preserve"> PAGEREF _Toc231335803 \h </w:instrText>
        </w:r>
        <w:r w:rsidR="00170D1E">
          <w:rPr>
            <w:noProof/>
            <w:webHidden/>
          </w:rPr>
        </w:r>
        <w:r w:rsidR="00170D1E">
          <w:rPr>
            <w:noProof/>
            <w:webHidden/>
          </w:rPr>
          <w:fldChar w:fldCharType="separate"/>
        </w:r>
        <w:r w:rsidR="00170D1E">
          <w:rPr>
            <w:noProof/>
            <w:webHidden/>
          </w:rPr>
          <w:t>5</w:t>
        </w:r>
        <w:r w:rsidR="00170D1E">
          <w:rPr>
            <w:noProof/>
            <w:webHidden/>
          </w:rPr>
          <w:fldChar w:fldCharType="end"/>
        </w:r>
      </w:hyperlink>
    </w:p>
    <w:p w14:paraId="47CADC11" w14:textId="63119335" w:rsidR="00170D1E" w:rsidRDefault="00000000" w:rsidP="00170D1E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5804" w:history="1">
        <w:r w:rsidR="00170D1E" w:rsidRPr="00226F6A">
          <w:rPr>
            <w:rStyle w:val="ae"/>
            <w:noProof/>
          </w:rPr>
          <w:t>Запуск</w:t>
        </w:r>
        <w:r w:rsidR="00170D1E">
          <w:rPr>
            <w:noProof/>
            <w:webHidden/>
          </w:rPr>
          <w:tab/>
        </w:r>
        <w:r w:rsidR="00170D1E">
          <w:rPr>
            <w:noProof/>
            <w:webHidden/>
          </w:rPr>
          <w:fldChar w:fldCharType="begin"/>
        </w:r>
        <w:r w:rsidR="00170D1E">
          <w:rPr>
            <w:noProof/>
            <w:webHidden/>
          </w:rPr>
          <w:instrText xml:space="preserve"> PAGEREF _Toc231335804 \h </w:instrText>
        </w:r>
        <w:r w:rsidR="00170D1E">
          <w:rPr>
            <w:noProof/>
            <w:webHidden/>
          </w:rPr>
        </w:r>
        <w:r w:rsidR="00170D1E">
          <w:rPr>
            <w:noProof/>
            <w:webHidden/>
          </w:rPr>
          <w:fldChar w:fldCharType="separate"/>
        </w:r>
        <w:r w:rsidR="00170D1E">
          <w:rPr>
            <w:noProof/>
            <w:webHidden/>
          </w:rPr>
          <w:t>5</w:t>
        </w:r>
        <w:r w:rsidR="00170D1E">
          <w:rPr>
            <w:noProof/>
            <w:webHidden/>
          </w:rPr>
          <w:fldChar w:fldCharType="end"/>
        </w:r>
      </w:hyperlink>
    </w:p>
    <w:p w14:paraId="4C695623" w14:textId="03635BF1" w:rsidR="00170D1E" w:rsidRDefault="00000000" w:rsidP="00170D1E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5805" w:history="1">
        <w:r w:rsidR="00170D1E" w:rsidRPr="00226F6A">
          <w:rPr>
            <w:rStyle w:val="ae"/>
            <w:noProof/>
          </w:rPr>
          <w:t>Пользовательский интерфейс</w:t>
        </w:r>
        <w:r w:rsidR="00170D1E">
          <w:rPr>
            <w:noProof/>
            <w:webHidden/>
          </w:rPr>
          <w:tab/>
        </w:r>
        <w:r w:rsidR="00170D1E">
          <w:rPr>
            <w:noProof/>
            <w:webHidden/>
          </w:rPr>
          <w:fldChar w:fldCharType="begin"/>
        </w:r>
        <w:r w:rsidR="00170D1E">
          <w:rPr>
            <w:noProof/>
            <w:webHidden/>
          </w:rPr>
          <w:instrText xml:space="preserve"> PAGEREF _Toc231335805 \h </w:instrText>
        </w:r>
        <w:r w:rsidR="00170D1E">
          <w:rPr>
            <w:noProof/>
            <w:webHidden/>
          </w:rPr>
        </w:r>
        <w:r w:rsidR="00170D1E">
          <w:rPr>
            <w:noProof/>
            <w:webHidden/>
          </w:rPr>
          <w:fldChar w:fldCharType="separate"/>
        </w:r>
        <w:r w:rsidR="00170D1E">
          <w:rPr>
            <w:noProof/>
            <w:webHidden/>
          </w:rPr>
          <w:t>5</w:t>
        </w:r>
        <w:r w:rsidR="00170D1E">
          <w:rPr>
            <w:noProof/>
            <w:webHidden/>
          </w:rPr>
          <w:fldChar w:fldCharType="end"/>
        </w:r>
      </w:hyperlink>
    </w:p>
    <w:p w14:paraId="001A4E04" w14:textId="1D55FF1F" w:rsidR="00170D1E" w:rsidRDefault="00000000" w:rsidP="00170D1E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5806" w:history="1">
        <w:r w:rsidR="00170D1E" w:rsidRPr="00226F6A">
          <w:rPr>
            <w:rStyle w:val="ae"/>
            <w:noProof/>
          </w:rPr>
          <w:t>Главное окно программы</w:t>
        </w:r>
        <w:r w:rsidR="00170D1E">
          <w:rPr>
            <w:noProof/>
            <w:webHidden/>
          </w:rPr>
          <w:tab/>
        </w:r>
        <w:r w:rsidR="00170D1E">
          <w:rPr>
            <w:noProof/>
            <w:webHidden/>
          </w:rPr>
          <w:fldChar w:fldCharType="begin"/>
        </w:r>
        <w:r w:rsidR="00170D1E">
          <w:rPr>
            <w:noProof/>
            <w:webHidden/>
          </w:rPr>
          <w:instrText xml:space="preserve"> PAGEREF _Toc231335806 \h </w:instrText>
        </w:r>
        <w:r w:rsidR="00170D1E">
          <w:rPr>
            <w:noProof/>
            <w:webHidden/>
          </w:rPr>
        </w:r>
        <w:r w:rsidR="00170D1E">
          <w:rPr>
            <w:noProof/>
            <w:webHidden/>
          </w:rPr>
          <w:fldChar w:fldCharType="separate"/>
        </w:r>
        <w:r w:rsidR="00170D1E">
          <w:rPr>
            <w:noProof/>
            <w:webHidden/>
          </w:rPr>
          <w:t>5</w:t>
        </w:r>
        <w:r w:rsidR="00170D1E">
          <w:rPr>
            <w:noProof/>
            <w:webHidden/>
          </w:rPr>
          <w:fldChar w:fldCharType="end"/>
        </w:r>
      </w:hyperlink>
    </w:p>
    <w:p w14:paraId="0C2FA601" w14:textId="0C1050FC" w:rsidR="00170D1E" w:rsidRDefault="00000000" w:rsidP="00170D1E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5807" w:history="1">
        <w:r w:rsidR="00170D1E" w:rsidRPr="00226F6A">
          <w:rPr>
            <w:rStyle w:val="ae"/>
            <w:noProof/>
          </w:rPr>
          <w:t>Работа с созданием мира и его состоянием</w:t>
        </w:r>
        <w:r w:rsidR="00170D1E">
          <w:rPr>
            <w:noProof/>
            <w:webHidden/>
          </w:rPr>
          <w:tab/>
        </w:r>
        <w:r w:rsidR="00170D1E">
          <w:rPr>
            <w:noProof/>
            <w:webHidden/>
          </w:rPr>
          <w:fldChar w:fldCharType="begin"/>
        </w:r>
        <w:r w:rsidR="00170D1E">
          <w:rPr>
            <w:noProof/>
            <w:webHidden/>
          </w:rPr>
          <w:instrText xml:space="preserve"> PAGEREF _Toc231335807 \h </w:instrText>
        </w:r>
        <w:r w:rsidR="00170D1E">
          <w:rPr>
            <w:noProof/>
            <w:webHidden/>
          </w:rPr>
        </w:r>
        <w:r w:rsidR="00170D1E">
          <w:rPr>
            <w:noProof/>
            <w:webHidden/>
          </w:rPr>
          <w:fldChar w:fldCharType="separate"/>
        </w:r>
        <w:r w:rsidR="00170D1E">
          <w:rPr>
            <w:noProof/>
            <w:webHidden/>
          </w:rPr>
          <w:t>6</w:t>
        </w:r>
        <w:r w:rsidR="00170D1E">
          <w:rPr>
            <w:noProof/>
            <w:webHidden/>
          </w:rPr>
          <w:fldChar w:fldCharType="end"/>
        </w:r>
      </w:hyperlink>
    </w:p>
    <w:p w14:paraId="1B0030D6" w14:textId="05483411" w:rsidR="00170D1E" w:rsidRDefault="00000000" w:rsidP="00170D1E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5808" w:history="1">
        <w:r w:rsidR="00170D1E" w:rsidRPr="00226F6A">
          <w:rPr>
            <w:rStyle w:val="ae"/>
            <w:noProof/>
          </w:rPr>
          <w:t>Работа с созданием популяции</w:t>
        </w:r>
        <w:r w:rsidR="00170D1E">
          <w:rPr>
            <w:noProof/>
            <w:webHidden/>
          </w:rPr>
          <w:tab/>
        </w:r>
        <w:r w:rsidR="00170D1E">
          <w:rPr>
            <w:noProof/>
            <w:webHidden/>
          </w:rPr>
          <w:fldChar w:fldCharType="begin"/>
        </w:r>
        <w:r w:rsidR="00170D1E">
          <w:rPr>
            <w:noProof/>
            <w:webHidden/>
          </w:rPr>
          <w:instrText xml:space="preserve"> PAGEREF _Toc231335808 \h </w:instrText>
        </w:r>
        <w:r w:rsidR="00170D1E">
          <w:rPr>
            <w:noProof/>
            <w:webHidden/>
          </w:rPr>
        </w:r>
        <w:r w:rsidR="00170D1E">
          <w:rPr>
            <w:noProof/>
            <w:webHidden/>
          </w:rPr>
          <w:fldChar w:fldCharType="separate"/>
        </w:r>
        <w:r w:rsidR="00170D1E">
          <w:rPr>
            <w:noProof/>
            <w:webHidden/>
          </w:rPr>
          <w:t>7</w:t>
        </w:r>
        <w:r w:rsidR="00170D1E">
          <w:rPr>
            <w:noProof/>
            <w:webHidden/>
          </w:rPr>
          <w:fldChar w:fldCharType="end"/>
        </w:r>
      </w:hyperlink>
    </w:p>
    <w:p w14:paraId="715E33A2" w14:textId="47723449" w:rsidR="00170D1E" w:rsidRDefault="00000000" w:rsidP="00170D1E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5809" w:history="1">
        <w:r w:rsidR="00170D1E" w:rsidRPr="00226F6A">
          <w:rPr>
            <w:rStyle w:val="ae"/>
            <w:noProof/>
          </w:rPr>
          <w:t>Горячие клавиши</w:t>
        </w:r>
        <w:r w:rsidR="00170D1E">
          <w:rPr>
            <w:noProof/>
            <w:webHidden/>
          </w:rPr>
          <w:tab/>
        </w:r>
        <w:r w:rsidR="00170D1E">
          <w:rPr>
            <w:noProof/>
            <w:webHidden/>
          </w:rPr>
          <w:fldChar w:fldCharType="begin"/>
        </w:r>
        <w:r w:rsidR="00170D1E">
          <w:rPr>
            <w:noProof/>
            <w:webHidden/>
          </w:rPr>
          <w:instrText xml:space="preserve"> PAGEREF _Toc231335809 \h </w:instrText>
        </w:r>
        <w:r w:rsidR="00170D1E">
          <w:rPr>
            <w:noProof/>
            <w:webHidden/>
          </w:rPr>
        </w:r>
        <w:r w:rsidR="00170D1E">
          <w:rPr>
            <w:noProof/>
            <w:webHidden/>
          </w:rPr>
          <w:fldChar w:fldCharType="separate"/>
        </w:r>
        <w:r w:rsidR="00170D1E">
          <w:rPr>
            <w:noProof/>
            <w:webHidden/>
          </w:rPr>
          <w:t>7</w:t>
        </w:r>
        <w:r w:rsidR="00170D1E">
          <w:rPr>
            <w:noProof/>
            <w:webHidden/>
          </w:rPr>
          <w:fldChar w:fldCharType="end"/>
        </w:r>
      </w:hyperlink>
    </w:p>
    <w:p w14:paraId="45EFBDC2" w14:textId="5682A98D" w:rsidR="00170D1E" w:rsidRDefault="00000000" w:rsidP="00170D1E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5810" w:history="1">
        <w:r w:rsidR="00170D1E" w:rsidRPr="00226F6A">
          <w:rPr>
            <w:rStyle w:val="ae"/>
            <w:noProof/>
          </w:rPr>
          <w:t>Пользовательский интерфейс</w:t>
        </w:r>
        <w:r w:rsidR="00170D1E">
          <w:rPr>
            <w:noProof/>
            <w:webHidden/>
          </w:rPr>
          <w:tab/>
        </w:r>
        <w:r w:rsidR="00170D1E">
          <w:rPr>
            <w:noProof/>
            <w:webHidden/>
          </w:rPr>
          <w:fldChar w:fldCharType="begin"/>
        </w:r>
        <w:r w:rsidR="00170D1E">
          <w:rPr>
            <w:noProof/>
            <w:webHidden/>
          </w:rPr>
          <w:instrText xml:space="preserve"> PAGEREF _Toc231335810 \h </w:instrText>
        </w:r>
        <w:r w:rsidR="00170D1E">
          <w:rPr>
            <w:noProof/>
            <w:webHidden/>
          </w:rPr>
        </w:r>
        <w:r w:rsidR="00170D1E">
          <w:rPr>
            <w:noProof/>
            <w:webHidden/>
          </w:rPr>
          <w:fldChar w:fldCharType="separate"/>
        </w:r>
        <w:r w:rsidR="00170D1E">
          <w:rPr>
            <w:noProof/>
            <w:webHidden/>
          </w:rPr>
          <w:t>7</w:t>
        </w:r>
        <w:r w:rsidR="00170D1E">
          <w:rPr>
            <w:noProof/>
            <w:webHidden/>
          </w:rPr>
          <w:fldChar w:fldCharType="end"/>
        </w:r>
      </w:hyperlink>
    </w:p>
    <w:p w14:paraId="194F8CED" w14:textId="69E65528" w:rsidR="00170D1E" w:rsidRDefault="00000000" w:rsidP="00170D1E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5811" w:history="1">
        <w:r w:rsidR="00170D1E" w:rsidRPr="00226F6A">
          <w:rPr>
            <w:rStyle w:val="ae"/>
            <w:noProof/>
          </w:rPr>
          <w:t>Устранение типовых проблем</w:t>
        </w:r>
        <w:r w:rsidR="00170D1E">
          <w:rPr>
            <w:noProof/>
            <w:webHidden/>
          </w:rPr>
          <w:tab/>
        </w:r>
        <w:r w:rsidR="00170D1E">
          <w:rPr>
            <w:noProof/>
            <w:webHidden/>
          </w:rPr>
          <w:fldChar w:fldCharType="begin"/>
        </w:r>
        <w:r w:rsidR="00170D1E">
          <w:rPr>
            <w:noProof/>
            <w:webHidden/>
          </w:rPr>
          <w:instrText xml:space="preserve"> PAGEREF _Toc231335811 \h </w:instrText>
        </w:r>
        <w:r w:rsidR="00170D1E">
          <w:rPr>
            <w:noProof/>
            <w:webHidden/>
          </w:rPr>
        </w:r>
        <w:r w:rsidR="00170D1E">
          <w:rPr>
            <w:noProof/>
            <w:webHidden/>
          </w:rPr>
          <w:fldChar w:fldCharType="separate"/>
        </w:r>
        <w:r w:rsidR="00170D1E">
          <w:rPr>
            <w:noProof/>
            <w:webHidden/>
          </w:rPr>
          <w:t>10</w:t>
        </w:r>
        <w:r w:rsidR="00170D1E">
          <w:rPr>
            <w:noProof/>
            <w:webHidden/>
          </w:rPr>
          <w:fldChar w:fldCharType="end"/>
        </w:r>
      </w:hyperlink>
    </w:p>
    <w:p w14:paraId="1BDE2496" w14:textId="0ADEA1CB" w:rsidR="00170D1E" w:rsidRDefault="00000000" w:rsidP="00170D1E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5812" w:history="1">
        <w:r w:rsidR="00170D1E" w:rsidRPr="00226F6A">
          <w:rPr>
            <w:rStyle w:val="ae"/>
            <w:noProof/>
          </w:rPr>
          <w:t>Частые вопросы</w:t>
        </w:r>
        <w:r w:rsidR="00170D1E">
          <w:rPr>
            <w:noProof/>
            <w:webHidden/>
          </w:rPr>
          <w:tab/>
        </w:r>
        <w:r w:rsidR="00170D1E">
          <w:rPr>
            <w:noProof/>
            <w:webHidden/>
          </w:rPr>
          <w:fldChar w:fldCharType="begin"/>
        </w:r>
        <w:r w:rsidR="00170D1E">
          <w:rPr>
            <w:noProof/>
            <w:webHidden/>
          </w:rPr>
          <w:instrText xml:space="preserve"> PAGEREF _Toc231335812 \h </w:instrText>
        </w:r>
        <w:r w:rsidR="00170D1E">
          <w:rPr>
            <w:noProof/>
            <w:webHidden/>
          </w:rPr>
        </w:r>
        <w:r w:rsidR="00170D1E">
          <w:rPr>
            <w:noProof/>
            <w:webHidden/>
          </w:rPr>
          <w:fldChar w:fldCharType="separate"/>
        </w:r>
        <w:r w:rsidR="00170D1E">
          <w:rPr>
            <w:noProof/>
            <w:webHidden/>
          </w:rPr>
          <w:t>11</w:t>
        </w:r>
        <w:r w:rsidR="00170D1E">
          <w:rPr>
            <w:noProof/>
            <w:webHidden/>
          </w:rPr>
          <w:fldChar w:fldCharType="end"/>
        </w:r>
      </w:hyperlink>
    </w:p>
    <w:p w14:paraId="342E42B8" w14:textId="34DCD523" w:rsidR="00170D1E" w:rsidRDefault="00000000" w:rsidP="00170D1E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5813" w:history="1">
        <w:r w:rsidR="00170D1E" w:rsidRPr="00226F6A">
          <w:rPr>
            <w:rStyle w:val="ae"/>
            <w:noProof/>
          </w:rPr>
          <w:t>Лицензионное соглашение</w:t>
        </w:r>
        <w:r w:rsidR="00170D1E">
          <w:rPr>
            <w:noProof/>
            <w:webHidden/>
          </w:rPr>
          <w:tab/>
        </w:r>
        <w:r w:rsidR="00170D1E">
          <w:rPr>
            <w:noProof/>
            <w:webHidden/>
          </w:rPr>
          <w:fldChar w:fldCharType="begin"/>
        </w:r>
        <w:r w:rsidR="00170D1E">
          <w:rPr>
            <w:noProof/>
            <w:webHidden/>
          </w:rPr>
          <w:instrText xml:space="preserve"> PAGEREF _Toc231335813 \h </w:instrText>
        </w:r>
        <w:r w:rsidR="00170D1E">
          <w:rPr>
            <w:noProof/>
            <w:webHidden/>
          </w:rPr>
        </w:r>
        <w:r w:rsidR="00170D1E">
          <w:rPr>
            <w:noProof/>
            <w:webHidden/>
          </w:rPr>
          <w:fldChar w:fldCharType="separate"/>
        </w:r>
        <w:r w:rsidR="00170D1E">
          <w:rPr>
            <w:noProof/>
            <w:webHidden/>
          </w:rPr>
          <w:t>11</w:t>
        </w:r>
        <w:r w:rsidR="00170D1E">
          <w:rPr>
            <w:noProof/>
            <w:webHidden/>
          </w:rPr>
          <w:fldChar w:fldCharType="end"/>
        </w:r>
      </w:hyperlink>
    </w:p>
    <w:p w14:paraId="6DC25778" w14:textId="442FFAE7" w:rsidR="00170D1E" w:rsidRDefault="00000000" w:rsidP="00170D1E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5814" w:history="1">
        <w:r w:rsidR="00170D1E" w:rsidRPr="00226F6A">
          <w:rPr>
            <w:rStyle w:val="ae"/>
            <w:noProof/>
          </w:rPr>
          <w:t>Контактная информация</w:t>
        </w:r>
        <w:r w:rsidR="00170D1E">
          <w:rPr>
            <w:noProof/>
            <w:webHidden/>
          </w:rPr>
          <w:tab/>
        </w:r>
        <w:r w:rsidR="00170D1E">
          <w:rPr>
            <w:noProof/>
            <w:webHidden/>
          </w:rPr>
          <w:fldChar w:fldCharType="begin"/>
        </w:r>
        <w:r w:rsidR="00170D1E">
          <w:rPr>
            <w:noProof/>
            <w:webHidden/>
          </w:rPr>
          <w:instrText xml:space="preserve"> PAGEREF _Toc231335814 \h </w:instrText>
        </w:r>
        <w:r w:rsidR="00170D1E">
          <w:rPr>
            <w:noProof/>
            <w:webHidden/>
          </w:rPr>
        </w:r>
        <w:r w:rsidR="00170D1E">
          <w:rPr>
            <w:noProof/>
            <w:webHidden/>
          </w:rPr>
          <w:fldChar w:fldCharType="separate"/>
        </w:r>
        <w:r w:rsidR="00170D1E">
          <w:rPr>
            <w:noProof/>
            <w:webHidden/>
          </w:rPr>
          <w:t>13</w:t>
        </w:r>
        <w:r w:rsidR="00170D1E">
          <w:rPr>
            <w:noProof/>
            <w:webHidden/>
          </w:rPr>
          <w:fldChar w:fldCharType="end"/>
        </w:r>
      </w:hyperlink>
    </w:p>
    <w:p w14:paraId="0B6CFBC6" w14:textId="53A29380" w:rsidR="004B177B" w:rsidRPr="004B177B" w:rsidRDefault="00185CCF" w:rsidP="00185CCF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fldChar w:fldCharType="end"/>
      </w:r>
    </w:p>
    <w:p w14:paraId="76B47ADD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A34478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FC76FB7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5ED3D39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724390D5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EAF897F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683C93F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3E9A6115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F483D0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6661411" w14:textId="77777777" w:rsidR="004B177B" w:rsidRPr="00060C68" w:rsidRDefault="004B177B" w:rsidP="004B177B">
      <w:pPr>
        <w:spacing w:after="0" w:line="240" w:lineRule="auto"/>
        <w:jc w:val="center"/>
        <w:rPr>
          <w:rFonts w:cs="Times New Roman"/>
          <w:szCs w:val="28"/>
          <w:lang w:val="en-US"/>
        </w:rPr>
      </w:pPr>
    </w:p>
    <w:p w14:paraId="03A57BD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F3E947B" w14:textId="2771F80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5A4441B6" w14:textId="0799CCEB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32571921" w14:textId="526BE4F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03B0F94" w14:textId="44D15750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E0F7AE5" w14:textId="22EA6D1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6672921" w14:textId="0EA1857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5893191" w14:textId="5B3F68A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A9DEA57" w14:textId="0733DD2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BB70670" w14:textId="77777777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4A236E8E" w14:textId="7E8BAB7B" w:rsidR="004B177B" w:rsidRDefault="004B177B" w:rsidP="004B177B">
      <w:pPr>
        <w:jc w:val="center"/>
        <w:rPr>
          <w:rFonts w:eastAsiaTheme="majorEastAsia" w:cs="Times New Roman"/>
          <w:b/>
          <w:bCs/>
          <w:spacing w:val="-10"/>
          <w:kern w:val="28"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br w:type="page"/>
      </w:r>
    </w:p>
    <w:p w14:paraId="689B892C" w14:textId="1B6D9B36" w:rsidR="00457D8A" w:rsidRDefault="00594E30" w:rsidP="003D6241">
      <w:pPr>
        <w:pStyle w:val="1"/>
        <w:spacing w:after="0"/>
        <w:jc w:val="both"/>
      </w:pPr>
      <w:bookmarkStart w:id="2" w:name="_Toc231335799"/>
      <w:bookmarkEnd w:id="0"/>
      <w:bookmarkEnd w:id="1"/>
      <w:r>
        <w:lastRenderedPageBreak/>
        <w:t>Обзор возможностей программы</w:t>
      </w:r>
      <w:bookmarkEnd w:id="2"/>
    </w:p>
    <w:p w14:paraId="5C810B99" w14:textId="5DA6C512" w:rsidR="00457D8A" w:rsidRDefault="00457D8A" w:rsidP="00457D8A">
      <w:pPr>
        <w:spacing w:after="0" w:line="240" w:lineRule="auto"/>
      </w:pPr>
    </w:p>
    <w:p w14:paraId="18145974" w14:textId="77777777" w:rsidR="00B809EF" w:rsidRDefault="00B809EF" w:rsidP="00594E30">
      <w:pPr>
        <w:spacing w:after="0" w:line="240" w:lineRule="auto"/>
        <w:ind w:firstLine="709"/>
        <w:jc w:val="both"/>
      </w:pPr>
    </w:p>
    <w:p w14:paraId="494A9CA6" w14:textId="302C961B" w:rsidR="00594E30" w:rsidRDefault="00594E30" w:rsidP="00594E30">
      <w:pPr>
        <w:spacing w:after="0" w:line="240" w:lineRule="auto"/>
        <w:ind w:firstLine="709"/>
        <w:jc w:val="both"/>
      </w:pPr>
      <w:r>
        <w:t>Игра "Жизнь" – это клеточный автомат, представляющий из себя игру без игроков, в которой человек создаёт начальное состояние, а потом лишь наблюдает за её развитием. Место действия игры – размеченная на клетки ограниченная плоскость. Каждая клетка на этой поверхности имеет восемь соседей, окружающих её, и может находиться в двух состояниях: быть «живой» (заполненной) или «мёртвой» (пустой). Распределение живых клеток в начале игры называется первым поколением. Каждое следующее поколение рассчитывается на основе предыдущего по указанным правилам.</w:t>
      </w:r>
    </w:p>
    <w:p w14:paraId="4E687906" w14:textId="77777777" w:rsidR="00594E30" w:rsidRDefault="00594E30" w:rsidP="00594E30">
      <w:pPr>
        <w:spacing w:after="0" w:line="240" w:lineRule="auto"/>
        <w:ind w:firstLine="709"/>
        <w:jc w:val="both"/>
      </w:pPr>
      <w:r>
        <w:t>Игра "Жизнь" предназначена для:</w:t>
      </w:r>
    </w:p>
    <w:p w14:paraId="18F7CA87" w14:textId="0E92CD3E" w:rsidR="00594E30" w:rsidRDefault="00594E30" w:rsidP="00594E30">
      <w:pPr>
        <w:pStyle w:val="ac"/>
        <w:numPr>
          <w:ilvl w:val="0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Исследования компьютерной модели искусственной жизни</w:t>
      </w:r>
    </w:p>
    <w:p w14:paraId="75214D5E" w14:textId="405EE4DF" w:rsidR="00594E30" w:rsidRDefault="00594E30" w:rsidP="00594E30">
      <w:pPr>
        <w:pStyle w:val="ac"/>
        <w:numPr>
          <w:ilvl w:val="0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Анализ динамики развития искусственной жизни</w:t>
      </w:r>
    </w:p>
    <w:p w14:paraId="19A2156C" w14:textId="70A0EC5D" w:rsidR="00594E30" w:rsidRDefault="00594E30" w:rsidP="00594E30">
      <w:pPr>
        <w:pStyle w:val="ac"/>
        <w:numPr>
          <w:ilvl w:val="0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Изучение теории клеточных автоматов</w:t>
      </w:r>
    </w:p>
    <w:p w14:paraId="7A1C96E3" w14:textId="548A3F1D" w:rsidR="00594E30" w:rsidRDefault="00594E30" w:rsidP="00594E30">
      <w:pPr>
        <w:spacing w:after="0" w:line="240" w:lineRule="auto"/>
        <w:ind w:firstLine="709"/>
        <w:jc w:val="both"/>
      </w:pPr>
      <w:r>
        <w:t>Типовые задачи, решаемые с помощью игры "Жизнь":</w:t>
      </w:r>
    </w:p>
    <w:p w14:paraId="35D58DAF" w14:textId="09EEA0F5" w:rsidR="00594E30" w:rsidRDefault="00594E30" w:rsidP="00594E30">
      <w:pPr>
        <w:pStyle w:val="ac"/>
        <w:numPr>
          <w:ilvl w:val="0"/>
          <w:numId w:val="36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Генерация контента, создание процедурных текстур, ландшафтов, узоров на основе эволюции паттернов.</w:t>
      </w:r>
    </w:p>
    <w:p w14:paraId="5CA938EE" w14:textId="04CF5EA6" w:rsidR="00594E30" w:rsidRDefault="00594E30" w:rsidP="00594E30">
      <w:pPr>
        <w:pStyle w:val="ac"/>
        <w:numPr>
          <w:ilvl w:val="0"/>
          <w:numId w:val="36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Исследование сложности, анализ того, как простые правила приводят к непредсказуемому поведению (хаос, фракталы)</w:t>
      </w:r>
    </w:p>
    <w:p w14:paraId="62F9F1CD" w14:textId="5E1BBC9E" w:rsidR="00594E30" w:rsidRDefault="00594E30" w:rsidP="00594E30">
      <w:pPr>
        <w:pStyle w:val="ac"/>
        <w:numPr>
          <w:ilvl w:val="0"/>
          <w:numId w:val="36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Моделирование популяционной динамики (рост, конкуренция, вымирание)</w:t>
      </w:r>
    </w:p>
    <w:p w14:paraId="1274B877" w14:textId="77777777" w:rsidR="00594E30" w:rsidRDefault="00594E30" w:rsidP="00594E30">
      <w:pPr>
        <w:spacing w:after="0" w:line="240" w:lineRule="auto"/>
        <w:ind w:firstLine="709"/>
      </w:pPr>
    </w:p>
    <w:p w14:paraId="34300E3B" w14:textId="77777777" w:rsidR="00594E30" w:rsidRDefault="00594E30" w:rsidP="00594E30">
      <w:pPr>
        <w:spacing w:after="0" w:line="240" w:lineRule="auto"/>
        <w:ind w:firstLine="709"/>
      </w:pPr>
    </w:p>
    <w:p w14:paraId="062BD34C" w14:textId="744B597D" w:rsidR="00457D8A" w:rsidRDefault="00594E30" w:rsidP="00030797">
      <w:pPr>
        <w:pStyle w:val="2"/>
        <w:jc w:val="both"/>
      </w:pPr>
      <w:bookmarkStart w:id="3" w:name="_Toc231335800"/>
      <w:r>
        <w:t>Системные требования</w:t>
      </w:r>
      <w:bookmarkEnd w:id="3"/>
    </w:p>
    <w:p w14:paraId="589F5715" w14:textId="5EF794A0" w:rsidR="00457D8A" w:rsidRDefault="00457D8A" w:rsidP="00457D8A">
      <w:pPr>
        <w:spacing w:after="0" w:line="240" w:lineRule="auto"/>
      </w:pPr>
    </w:p>
    <w:p w14:paraId="7891B222" w14:textId="77777777" w:rsidR="00AD58FF" w:rsidRDefault="00AD58FF" w:rsidP="00457D8A">
      <w:pPr>
        <w:spacing w:after="0" w:line="240" w:lineRule="auto"/>
      </w:pPr>
    </w:p>
    <w:p w14:paraId="1267AC9F" w14:textId="2CB92EC2" w:rsidR="00EE3E40" w:rsidRDefault="00EE3E40" w:rsidP="00EE3E40">
      <w:pPr>
        <w:spacing w:after="0" w:line="240" w:lineRule="auto"/>
        <w:ind w:firstLine="709"/>
        <w:jc w:val="both"/>
      </w:pPr>
      <w:r>
        <w:t>Для стабильной и эффективной работы игры "Жизнь" рекомендуется использовать следующую конфигурацию: частота процессора (CPU) - от 1.6 GHz, количество ядер процессора (CPU) - 6, объем оперативной памяти (RAM) - 4 GB, объем свободного места на диске (HDD) - 150 Mb, операционная система (OS) - Windows 10/11, браузер - Google Chrome, Mozilla Firefox, Microsoft Edge, Index</w:t>
      </w:r>
    </w:p>
    <w:p w14:paraId="7DBE94C2" w14:textId="77777777" w:rsidR="00EE3E40" w:rsidRPr="00EE3E40" w:rsidRDefault="00EE3E40" w:rsidP="0000244D">
      <w:pPr>
        <w:spacing w:after="0" w:line="240" w:lineRule="auto"/>
        <w:ind w:firstLine="709"/>
        <w:jc w:val="both"/>
      </w:pPr>
    </w:p>
    <w:p w14:paraId="0D9155F2" w14:textId="77777777" w:rsidR="00185CCF" w:rsidRPr="00EE3E40" w:rsidRDefault="00185CCF" w:rsidP="0000244D">
      <w:pPr>
        <w:spacing w:after="0" w:line="240" w:lineRule="auto"/>
        <w:ind w:firstLine="709"/>
        <w:jc w:val="both"/>
      </w:pPr>
    </w:p>
    <w:p w14:paraId="564FB9DA" w14:textId="4CC4BCC1" w:rsidR="00457D8A" w:rsidRPr="007D7CD6" w:rsidRDefault="005206FD" w:rsidP="003D6241">
      <w:pPr>
        <w:pStyle w:val="1"/>
        <w:spacing w:after="0"/>
        <w:jc w:val="both"/>
      </w:pPr>
      <w:bookmarkStart w:id="4" w:name="_Toc231335801"/>
      <w:r>
        <w:t>Начало работы</w:t>
      </w:r>
      <w:bookmarkEnd w:id="4"/>
    </w:p>
    <w:p w14:paraId="1AB460C0" w14:textId="77777777" w:rsidR="00185CCF" w:rsidRPr="007D7CD6" w:rsidRDefault="00185CCF" w:rsidP="00185CCF">
      <w:pPr>
        <w:spacing w:after="0" w:line="240" w:lineRule="auto"/>
        <w:ind w:firstLine="709"/>
        <w:jc w:val="both"/>
      </w:pPr>
    </w:p>
    <w:p w14:paraId="02C5C96B" w14:textId="77777777" w:rsidR="00185CCF" w:rsidRPr="007D7CD6" w:rsidRDefault="00185CCF" w:rsidP="00185CCF">
      <w:pPr>
        <w:spacing w:after="0" w:line="240" w:lineRule="auto"/>
        <w:ind w:firstLine="709"/>
        <w:jc w:val="both"/>
      </w:pPr>
    </w:p>
    <w:p w14:paraId="08522B0A" w14:textId="77777777" w:rsidR="005206FD" w:rsidRDefault="005206FD" w:rsidP="005206FD">
      <w:pPr>
        <w:spacing w:after="0" w:line="240" w:lineRule="auto"/>
        <w:ind w:firstLine="709"/>
        <w:jc w:val="both"/>
      </w:pPr>
      <w:r>
        <w:t>Данный раздел поможет вам быстро установить, настроить и начать работать с игрой "Жизнь".</w:t>
      </w:r>
    </w:p>
    <w:p w14:paraId="5349DCE6" w14:textId="77777777" w:rsidR="005206FD" w:rsidRDefault="005206FD" w:rsidP="005206FD">
      <w:pPr>
        <w:spacing w:after="0" w:line="240" w:lineRule="auto"/>
        <w:ind w:firstLine="709"/>
        <w:jc w:val="both"/>
      </w:pPr>
      <w:r>
        <w:t>Перед началом работы, пожалуйста, ознакомьтесь с системными требованиями и лицензионным соглашением.</w:t>
      </w:r>
    </w:p>
    <w:p w14:paraId="18CE4D3E" w14:textId="77777777" w:rsidR="005206FD" w:rsidRPr="00B93E7A" w:rsidRDefault="005206FD" w:rsidP="00185CCF">
      <w:pPr>
        <w:spacing w:after="0" w:line="240" w:lineRule="auto"/>
        <w:ind w:firstLine="709"/>
        <w:jc w:val="both"/>
      </w:pPr>
    </w:p>
    <w:p w14:paraId="448DD6A7" w14:textId="77777777" w:rsidR="00B809EF" w:rsidRDefault="00B809EF" w:rsidP="00185CCF">
      <w:pPr>
        <w:spacing w:after="0" w:line="240" w:lineRule="auto"/>
        <w:ind w:firstLine="709"/>
        <w:jc w:val="both"/>
      </w:pPr>
    </w:p>
    <w:p w14:paraId="14D5D475" w14:textId="77777777" w:rsidR="005206FD" w:rsidRDefault="005206FD" w:rsidP="00185CCF">
      <w:pPr>
        <w:spacing w:after="0" w:line="240" w:lineRule="auto"/>
        <w:ind w:firstLine="709"/>
        <w:jc w:val="both"/>
      </w:pPr>
    </w:p>
    <w:p w14:paraId="56F8761F" w14:textId="77777777" w:rsidR="005206FD" w:rsidRPr="005206FD" w:rsidRDefault="005206FD" w:rsidP="00185CCF">
      <w:pPr>
        <w:spacing w:after="0" w:line="240" w:lineRule="auto"/>
        <w:ind w:firstLine="709"/>
        <w:jc w:val="both"/>
      </w:pPr>
    </w:p>
    <w:p w14:paraId="4CEF2FB0" w14:textId="06ACA70C" w:rsidR="009F68E2" w:rsidRPr="009F68E2" w:rsidRDefault="005206FD" w:rsidP="009F68E2">
      <w:pPr>
        <w:pStyle w:val="2"/>
        <w:jc w:val="both"/>
      </w:pPr>
      <w:bookmarkStart w:id="5" w:name="_Toc231335802"/>
      <w:r>
        <w:lastRenderedPageBreak/>
        <w:t>Основные понятия и термины</w:t>
      </w:r>
      <w:bookmarkEnd w:id="5"/>
    </w:p>
    <w:p w14:paraId="3F3B5ACA" w14:textId="77777777" w:rsidR="00030797" w:rsidRDefault="00030797" w:rsidP="00F60C88">
      <w:pPr>
        <w:spacing w:after="0" w:line="240" w:lineRule="auto"/>
        <w:ind w:firstLine="709"/>
        <w:jc w:val="both"/>
      </w:pPr>
    </w:p>
    <w:p w14:paraId="6610AF4C" w14:textId="77777777" w:rsidR="005206FD" w:rsidRDefault="005206FD" w:rsidP="00F60C88">
      <w:pPr>
        <w:spacing w:after="0" w:line="240" w:lineRule="auto"/>
        <w:ind w:firstLine="709"/>
        <w:jc w:val="both"/>
      </w:pPr>
    </w:p>
    <w:p w14:paraId="411DB151" w14:textId="77777777" w:rsidR="005206FD" w:rsidRDefault="005206FD" w:rsidP="005206FD">
      <w:pPr>
        <w:spacing w:after="0" w:line="240" w:lineRule="auto"/>
        <w:ind w:firstLine="709"/>
        <w:jc w:val="both"/>
      </w:pPr>
      <w:r>
        <w:t>Перед началом работы в игре "Жизнь" рекомендуем ознакомиться с основными понятиями и терминами:</w:t>
      </w:r>
    </w:p>
    <w:p w14:paraId="40B38709" w14:textId="77777777" w:rsidR="005206FD" w:rsidRDefault="005206FD" w:rsidP="006108FD">
      <w:pPr>
        <w:pStyle w:val="ac"/>
        <w:numPr>
          <w:ilvl w:val="0"/>
          <w:numId w:val="3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Клетка (ячейка/особь) - минимальный неделимый элемент игрового поля, имеющий два возможных состояния: «живая» (активная) или «мертвая» (пассивная).</w:t>
      </w:r>
    </w:p>
    <w:p w14:paraId="1A23D897" w14:textId="1E3A24E2" w:rsidR="005206FD" w:rsidRDefault="005206FD" w:rsidP="006108FD">
      <w:pPr>
        <w:pStyle w:val="ac"/>
        <w:numPr>
          <w:ilvl w:val="0"/>
          <w:numId w:val="3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Живая клетка - запись в массиве, имеющая значение true и отображающаяся зелёным на игровом поле.</w:t>
      </w:r>
    </w:p>
    <w:p w14:paraId="5B5C9B08" w14:textId="54799EC7" w:rsidR="005206FD" w:rsidRDefault="005206FD" w:rsidP="006108FD">
      <w:pPr>
        <w:pStyle w:val="ac"/>
        <w:numPr>
          <w:ilvl w:val="0"/>
          <w:numId w:val="3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Мёртвая клетка - запись в массиве, имеющая значение false и отображающаяся белым на игровом поле.</w:t>
      </w:r>
    </w:p>
    <w:p w14:paraId="44C5F955" w14:textId="77777777" w:rsidR="005206FD" w:rsidRDefault="005206FD" w:rsidP="006108FD">
      <w:pPr>
        <w:pStyle w:val="ac"/>
        <w:numPr>
          <w:ilvl w:val="0"/>
          <w:numId w:val="3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Поколение (итерация / шаг) - фиксированное во времени состояние всех клеток игрового поля. Каждое следующее поколение рассчитывается одновременно на основе предыдущего.</w:t>
      </w:r>
    </w:p>
    <w:p w14:paraId="314D88E0" w14:textId="77777777" w:rsidR="005206FD" w:rsidRDefault="005206FD" w:rsidP="006108FD">
      <w:pPr>
        <w:pStyle w:val="ac"/>
        <w:numPr>
          <w:ilvl w:val="0"/>
          <w:numId w:val="3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Эволюция - непрерывный процесс смены поколений клеточного автомата по заданным математическим правилам.</w:t>
      </w:r>
    </w:p>
    <w:p w14:paraId="494CBFF7" w14:textId="77777777" w:rsidR="005206FD" w:rsidRDefault="005206FD" w:rsidP="006108FD">
      <w:pPr>
        <w:pStyle w:val="ac"/>
        <w:numPr>
          <w:ilvl w:val="0"/>
          <w:numId w:val="3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Популяция - совокупность всех живых и мёртвых особей и их расположения.</w:t>
      </w:r>
    </w:p>
    <w:p w14:paraId="18BAC514" w14:textId="77777777" w:rsidR="005206FD" w:rsidRDefault="005206FD" w:rsidP="006108FD">
      <w:pPr>
        <w:pStyle w:val="ac"/>
        <w:numPr>
          <w:ilvl w:val="0"/>
          <w:numId w:val="3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Численность популяции - число живых клеток на поле.</w:t>
      </w:r>
    </w:p>
    <w:p w14:paraId="0EC311AA" w14:textId="77777777" w:rsidR="005206FD" w:rsidRDefault="005206FD" w:rsidP="006108FD">
      <w:pPr>
        <w:pStyle w:val="ac"/>
        <w:numPr>
          <w:ilvl w:val="0"/>
          <w:numId w:val="3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Устойчивые фигуры - фигуры, которые остаются неизменными.</w:t>
      </w:r>
    </w:p>
    <w:p w14:paraId="6A6ED774" w14:textId="77777777" w:rsidR="005206FD" w:rsidRDefault="005206FD" w:rsidP="006108FD">
      <w:pPr>
        <w:pStyle w:val="ac"/>
        <w:numPr>
          <w:ilvl w:val="0"/>
          <w:numId w:val="3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Долгожители - фигуры, которые долго меняются, прежде чем стабилизироваться.</w:t>
      </w:r>
    </w:p>
    <w:p w14:paraId="42219C4D" w14:textId="77777777" w:rsidR="005206FD" w:rsidRDefault="005206FD" w:rsidP="006108FD">
      <w:pPr>
        <w:pStyle w:val="ac"/>
        <w:numPr>
          <w:ilvl w:val="0"/>
          <w:numId w:val="3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Периодические фигуры - фигуры, у которых состояние повторяется через некоторое число поколений, большее одного.</w:t>
      </w:r>
    </w:p>
    <w:p w14:paraId="33A82075" w14:textId="77777777" w:rsidR="005206FD" w:rsidRDefault="005206FD" w:rsidP="006108FD">
      <w:pPr>
        <w:pStyle w:val="ac"/>
        <w:numPr>
          <w:ilvl w:val="0"/>
          <w:numId w:val="3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Двигающиеся фигуры - фигуры, у которых состояние повторяется, но с некоторым смещением.</w:t>
      </w:r>
    </w:p>
    <w:p w14:paraId="05A44367" w14:textId="77777777" w:rsidR="005206FD" w:rsidRDefault="005206FD" w:rsidP="006108FD">
      <w:pPr>
        <w:pStyle w:val="ac"/>
        <w:numPr>
          <w:ilvl w:val="0"/>
          <w:numId w:val="3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Ружья - фигуры с повторяющимися состояниями, дополнительно создающие движущиеся фигуры.</w:t>
      </w:r>
    </w:p>
    <w:p w14:paraId="54613B27" w14:textId="77777777" w:rsidR="005206FD" w:rsidRDefault="005206FD" w:rsidP="006108FD">
      <w:pPr>
        <w:pStyle w:val="ac"/>
        <w:numPr>
          <w:ilvl w:val="0"/>
          <w:numId w:val="3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Паровозы - двигающиеся фигуры с повторяющимися состояниями, которые оставляют за собой другие фигуры в качестве следов.</w:t>
      </w:r>
    </w:p>
    <w:p w14:paraId="31272667" w14:textId="77777777" w:rsidR="005206FD" w:rsidRDefault="005206FD" w:rsidP="006108FD">
      <w:pPr>
        <w:pStyle w:val="ac"/>
        <w:numPr>
          <w:ilvl w:val="0"/>
          <w:numId w:val="3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Понятие 14</w:t>
      </w:r>
    </w:p>
    <w:p w14:paraId="45F91216" w14:textId="77777777" w:rsidR="005206FD" w:rsidRDefault="005206FD" w:rsidP="006108FD">
      <w:pPr>
        <w:pStyle w:val="ac"/>
        <w:numPr>
          <w:ilvl w:val="0"/>
          <w:numId w:val="3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Пожиратели - устойчивые фигуры, которые могут пережить столкновения с некоторыми двигающимися фигурами, уничтожив их.</w:t>
      </w:r>
    </w:p>
    <w:p w14:paraId="17D6FF3E" w14:textId="77777777" w:rsidR="005206FD" w:rsidRDefault="005206FD" w:rsidP="006108FD">
      <w:pPr>
        <w:pStyle w:val="ac"/>
        <w:numPr>
          <w:ilvl w:val="0"/>
          <w:numId w:val="3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Отражатели - устойчивые или периодические фигуры, способные при столкновении с ними движущихся фигур поменять их направление.</w:t>
      </w:r>
    </w:p>
    <w:p w14:paraId="68F1CD1E" w14:textId="77777777" w:rsidR="005206FD" w:rsidRDefault="005206FD" w:rsidP="006108FD">
      <w:pPr>
        <w:pStyle w:val="ac"/>
        <w:numPr>
          <w:ilvl w:val="0"/>
          <w:numId w:val="3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Размножители - конфигурации, количество живых клеток в которых растёт как квадрат количества шагов.</w:t>
      </w:r>
    </w:p>
    <w:p w14:paraId="45372DB2" w14:textId="77777777" w:rsidR="00F60C88" w:rsidRPr="00B93E7A" w:rsidRDefault="00F60C88" w:rsidP="00F60C88">
      <w:pPr>
        <w:spacing w:after="0" w:line="240" w:lineRule="auto"/>
        <w:ind w:firstLine="709"/>
        <w:jc w:val="both"/>
      </w:pPr>
    </w:p>
    <w:p w14:paraId="1AB8969E" w14:textId="77777777" w:rsidR="00A8602B" w:rsidRDefault="00A8602B" w:rsidP="00483312">
      <w:pPr>
        <w:spacing w:after="0" w:line="240" w:lineRule="auto"/>
        <w:ind w:firstLine="709"/>
        <w:jc w:val="both"/>
      </w:pPr>
    </w:p>
    <w:p w14:paraId="35387D8C" w14:textId="77777777" w:rsidR="006108FD" w:rsidRDefault="006108FD" w:rsidP="00483312">
      <w:pPr>
        <w:spacing w:after="0" w:line="240" w:lineRule="auto"/>
        <w:ind w:firstLine="709"/>
        <w:jc w:val="both"/>
      </w:pPr>
    </w:p>
    <w:p w14:paraId="3B7E99DB" w14:textId="77777777" w:rsidR="006108FD" w:rsidRDefault="006108FD" w:rsidP="00483312">
      <w:pPr>
        <w:spacing w:after="0" w:line="240" w:lineRule="auto"/>
        <w:ind w:firstLine="709"/>
        <w:jc w:val="both"/>
      </w:pPr>
    </w:p>
    <w:p w14:paraId="16EED50A" w14:textId="77777777" w:rsidR="006108FD" w:rsidRDefault="006108FD" w:rsidP="00483312">
      <w:pPr>
        <w:spacing w:after="0" w:line="240" w:lineRule="auto"/>
        <w:ind w:firstLine="709"/>
        <w:jc w:val="both"/>
      </w:pPr>
    </w:p>
    <w:p w14:paraId="4C130D84" w14:textId="77777777" w:rsidR="006108FD" w:rsidRDefault="006108FD" w:rsidP="00483312">
      <w:pPr>
        <w:spacing w:after="0" w:line="240" w:lineRule="auto"/>
        <w:ind w:firstLine="709"/>
        <w:jc w:val="both"/>
      </w:pPr>
    </w:p>
    <w:p w14:paraId="4E87F7C0" w14:textId="77777777" w:rsidR="006108FD" w:rsidRPr="006108FD" w:rsidRDefault="006108FD" w:rsidP="00483312">
      <w:pPr>
        <w:spacing w:after="0" w:line="240" w:lineRule="auto"/>
        <w:ind w:firstLine="709"/>
        <w:jc w:val="both"/>
      </w:pPr>
    </w:p>
    <w:p w14:paraId="35FF4FB7" w14:textId="14941E9D" w:rsidR="009F68E2" w:rsidRPr="009F68E2" w:rsidRDefault="006108FD" w:rsidP="009F68E2">
      <w:pPr>
        <w:pStyle w:val="2"/>
        <w:jc w:val="both"/>
      </w:pPr>
      <w:bookmarkStart w:id="6" w:name="_Toc231335803"/>
      <w:r>
        <w:lastRenderedPageBreak/>
        <w:t>Установка</w:t>
      </w:r>
      <w:bookmarkEnd w:id="6"/>
    </w:p>
    <w:p w14:paraId="251F1F45" w14:textId="77777777" w:rsidR="009F68E2" w:rsidRDefault="009F68E2" w:rsidP="00E61C7E">
      <w:pPr>
        <w:spacing w:after="0" w:line="240" w:lineRule="auto"/>
        <w:ind w:firstLine="709"/>
        <w:jc w:val="both"/>
      </w:pPr>
    </w:p>
    <w:p w14:paraId="63059E68" w14:textId="77777777" w:rsidR="006108FD" w:rsidRDefault="006108FD" w:rsidP="00E61C7E">
      <w:pPr>
        <w:spacing w:after="0" w:line="240" w:lineRule="auto"/>
        <w:ind w:firstLine="709"/>
        <w:jc w:val="both"/>
      </w:pPr>
    </w:p>
    <w:p w14:paraId="44F5EE03" w14:textId="25CF1525" w:rsidR="006108FD" w:rsidRDefault="006108FD" w:rsidP="006108FD">
      <w:pPr>
        <w:spacing w:after="0" w:line="240" w:lineRule="auto"/>
        <w:ind w:firstLine="709"/>
        <w:jc w:val="both"/>
      </w:pPr>
      <w:r>
        <w:t xml:space="preserve">Для установки игры "Жизнь", пожалуйста, загрузите дистрибутивы последней версии игры "Жизнь", доступный по адресу: </w:t>
      </w:r>
      <w:hyperlink r:id="rId9" w:history="1">
        <w:r w:rsidRPr="00E2425C">
          <w:rPr>
            <w:rStyle w:val="ae"/>
          </w:rPr>
          <w:t>https://github.com/lpDani7/Istomin-Coursework-24ISP-1</w:t>
        </w:r>
      </w:hyperlink>
    </w:p>
    <w:p w14:paraId="29B8B777" w14:textId="77777777" w:rsidR="006108FD" w:rsidRDefault="006108FD" w:rsidP="006108FD">
      <w:pPr>
        <w:spacing w:after="0" w:line="240" w:lineRule="auto"/>
        <w:ind w:firstLine="709"/>
        <w:jc w:val="both"/>
      </w:pPr>
      <w:r>
        <w:t>Перед установкой ознакомьтесь с системными требованиями и лицензионным соглашением.</w:t>
      </w:r>
    </w:p>
    <w:p w14:paraId="2E6329EC" w14:textId="77777777" w:rsidR="006108FD" w:rsidRDefault="006108FD" w:rsidP="006108FD">
      <w:pPr>
        <w:spacing w:after="0" w:line="240" w:lineRule="auto"/>
        <w:ind w:firstLine="709"/>
        <w:jc w:val="both"/>
      </w:pPr>
      <w:r>
        <w:t>В процессе установки, пожалуйста, не закрывайте окно установщика и не выключайте компьютер.</w:t>
      </w:r>
    </w:p>
    <w:p w14:paraId="2A9E578C" w14:textId="77777777" w:rsidR="006108FD" w:rsidRPr="00B93E7A" w:rsidRDefault="006108FD" w:rsidP="00E61C7E">
      <w:pPr>
        <w:spacing w:after="0" w:line="240" w:lineRule="auto"/>
        <w:ind w:firstLine="709"/>
        <w:jc w:val="both"/>
      </w:pPr>
    </w:p>
    <w:p w14:paraId="61E64B82" w14:textId="77777777" w:rsidR="00E61C7E" w:rsidRDefault="00E61C7E" w:rsidP="00E61C7E">
      <w:pPr>
        <w:spacing w:after="0" w:line="240" w:lineRule="auto"/>
        <w:ind w:firstLine="709"/>
        <w:jc w:val="both"/>
      </w:pPr>
    </w:p>
    <w:p w14:paraId="34C33893" w14:textId="338F6A88" w:rsidR="006108FD" w:rsidRDefault="006108FD" w:rsidP="006108FD">
      <w:pPr>
        <w:pStyle w:val="2"/>
        <w:jc w:val="both"/>
      </w:pPr>
      <w:bookmarkStart w:id="7" w:name="_Toc231335804"/>
      <w:r>
        <w:t>Запуск</w:t>
      </w:r>
      <w:bookmarkEnd w:id="7"/>
    </w:p>
    <w:p w14:paraId="784E2A10" w14:textId="77777777" w:rsidR="006108FD" w:rsidRDefault="006108FD" w:rsidP="00E61C7E">
      <w:pPr>
        <w:spacing w:after="0" w:line="240" w:lineRule="auto"/>
        <w:ind w:firstLine="709"/>
        <w:jc w:val="both"/>
      </w:pPr>
    </w:p>
    <w:p w14:paraId="373929A6" w14:textId="77777777" w:rsidR="006108FD" w:rsidRDefault="006108FD" w:rsidP="00E61C7E">
      <w:pPr>
        <w:spacing w:after="0" w:line="240" w:lineRule="auto"/>
        <w:ind w:firstLine="709"/>
        <w:jc w:val="both"/>
      </w:pPr>
    </w:p>
    <w:p w14:paraId="19A82D74" w14:textId="77777777" w:rsidR="00DE682B" w:rsidRDefault="00DE682B" w:rsidP="00DE682B">
      <w:pPr>
        <w:spacing w:after="0" w:line="240" w:lineRule="auto"/>
        <w:ind w:firstLine="709"/>
        <w:jc w:val="both"/>
      </w:pPr>
      <w:r>
        <w:t xml:space="preserve">Для запуска игры "Жизнь" нажмите на ярлык программы "Игра Жизнь" в меню Пуск либо наберите в командной строке Игра Жизнь. </w:t>
      </w:r>
    </w:p>
    <w:p w14:paraId="63E47AAE" w14:textId="77777777" w:rsidR="00DE682B" w:rsidRDefault="00DE682B" w:rsidP="00DE682B">
      <w:pPr>
        <w:spacing w:after="0" w:line="240" w:lineRule="auto"/>
        <w:ind w:firstLine="709"/>
        <w:jc w:val="both"/>
      </w:pPr>
      <w:r>
        <w:t>При первом запуске программы вы попадаете на главное окно программы.</w:t>
      </w:r>
    </w:p>
    <w:p w14:paraId="56E0F5E7" w14:textId="77777777" w:rsidR="006108FD" w:rsidRPr="00B93E7A" w:rsidRDefault="006108FD" w:rsidP="00E61C7E">
      <w:pPr>
        <w:spacing w:after="0" w:line="240" w:lineRule="auto"/>
        <w:ind w:firstLine="709"/>
        <w:jc w:val="both"/>
      </w:pPr>
    </w:p>
    <w:p w14:paraId="64715BCD" w14:textId="77777777" w:rsidR="006108FD" w:rsidRPr="00B93E7A" w:rsidRDefault="006108FD" w:rsidP="00E61C7E">
      <w:pPr>
        <w:spacing w:after="0" w:line="240" w:lineRule="auto"/>
        <w:ind w:firstLine="709"/>
        <w:jc w:val="both"/>
      </w:pPr>
    </w:p>
    <w:p w14:paraId="6F74EEBC" w14:textId="64999AD4" w:rsidR="00BB4928" w:rsidRDefault="00DE682B" w:rsidP="00DE682B">
      <w:pPr>
        <w:pStyle w:val="1"/>
        <w:spacing w:after="0"/>
        <w:jc w:val="both"/>
        <w:rPr>
          <w:szCs w:val="32"/>
        </w:rPr>
      </w:pPr>
      <w:bookmarkStart w:id="8" w:name="_Toc231335805"/>
      <w:r>
        <w:t>Пользовательский интерфейс</w:t>
      </w:r>
      <w:bookmarkEnd w:id="8"/>
    </w:p>
    <w:p w14:paraId="30DAB202" w14:textId="77777777" w:rsidR="00DD1DCF" w:rsidRDefault="00DD1DCF" w:rsidP="00DE682B">
      <w:pPr>
        <w:spacing w:after="0" w:line="240" w:lineRule="auto"/>
        <w:ind w:firstLine="709"/>
        <w:jc w:val="both"/>
      </w:pPr>
    </w:p>
    <w:p w14:paraId="70F047F3" w14:textId="77777777" w:rsidR="00DE682B" w:rsidRDefault="00DE682B" w:rsidP="00DE682B">
      <w:pPr>
        <w:spacing w:after="0" w:line="240" w:lineRule="auto"/>
        <w:ind w:firstLine="709"/>
        <w:jc w:val="both"/>
      </w:pPr>
    </w:p>
    <w:p w14:paraId="649314BD" w14:textId="77777777" w:rsidR="00DE682B" w:rsidRDefault="00DE682B" w:rsidP="00DE682B">
      <w:pPr>
        <w:spacing w:after="0" w:line="240" w:lineRule="auto"/>
        <w:ind w:firstLine="709"/>
        <w:jc w:val="both"/>
      </w:pPr>
      <w:r>
        <w:t>Этот раздел описывает основные элементы пользовательского интерфейса игры "Жизнь": основных режимов работы, предназначение окон и экранов, доступные операции.</w:t>
      </w:r>
    </w:p>
    <w:p w14:paraId="2B7F605E" w14:textId="77777777" w:rsidR="00DE682B" w:rsidRPr="00B93E7A" w:rsidRDefault="00DE682B" w:rsidP="00DE682B">
      <w:pPr>
        <w:spacing w:after="0" w:line="240" w:lineRule="auto"/>
        <w:ind w:firstLine="709"/>
        <w:jc w:val="both"/>
      </w:pPr>
    </w:p>
    <w:p w14:paraId="7CA0CC21" w14:textId="77777777" w:rsidR="00DE682B" w:rsidRPr="00B93E7A" w:rsidRDefault="00DE682B" w:rsidP="00DE682B">
      <w:pPr>
        <w:spacing w:after="0" w:line="240" w:lineRule="auto"/>
        <w:ind w:firstLine="709"/>
        <w:jc w:val="both"/>
      </w:pPr>
    </w:p>
    <w:p w14:paraId="414E2B9E" w14:textId="701C897B" w:rsidR="00030797" w:rsidRDefault="00DE682B" w:rsidP="00030797">
      <w:pPr>
        <w:pStyle w:val="2"/>
        <w:jc w:val="both"/>
      </w:pPr>
      <w:bookmarkStart w:id="9" w:name="_Toc231335806"/>
      <w:r>
        <w:t>Главное окно программы</w:t>
      </w:r>
      <w:bookmarkEnd w:id="9"/>
    </w:p>
    <w:p w14:paraId="1AC43A6F" w14:textId="77777777" w:rsidR="00030797" w:rsidRDefault="00030797" w:rsidP="00030797">
      <w:pPr>
        <w:spacing w:after="0" w:line="240" w:lineRule="auto"/>
      </w:pPr>
    </w:p>
    <w:p w14:paraId="13A5BEDE" w14:textId="77777777" w:rsidR="00C0575B" w:rsidRDefault="00C0575B" w:rsidP="00030797">
      <w:pPr>
        <w:spacing w:after="0" w:line="240" w:lineRule="auto"/>
      </w:pPr>
    </w:p>
    <w:p w14:paraId="0CCA31D8" w14:textId="6EF854AF" w:rsidR="00DE682B" w:rsidRDefault="00DE682B" w:rsidP="00DE682B">
      <w:pPr>
        <w:spacing w:after="0" w:line="240" w:lineRule="auto"/>
        <w:ind w:firstLine="709"/>
        <w:jc w:val="both"/>
      </w:pPr>
      <w:r>
        <w:t>Главное окно программы игры "Жизнь" показано на рисунке 1, оно позволяет выполнять следующие операции:</w:t>
      </w:r>
    </w:p>
    <w:p w14:paraId="43E6DE6C" w14:textId="583F6ACB" w:rsidR="00DE682B" w:rsidRDefault="00DE682B" w:rsidP="00DE682B">
      <w:pPr>
        <w:pStyle w:val="ac"/>
        <w:numPr>
          <w:ilvl w:val="0"/>
          <w:numId w:val="3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Настроить ширину и высоту мира, указав значения в соответствующие поля</w:t>
      </w:r>
    </w:p>
    <w:p w14:paraId="0AEF9C7F" w14:textId="1B1C4984" w:rsidR="00DE682B" w:rsidRDefault="00DE682B" w:rsidP="00DE682B">
      <w:pPr>
        <w:pStyle w:val="ac"/>
        <w:numPr>
          <w:ilvl w:val="0"/>
          <w:numId w:val="3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Расставить живые клетки по полю либо щелчком мыши, либо указать количество живых клеток и расставить их автоматически с помощью соответствующей кнопки</w:t>
      </w:r>
    </w:p>
    <w:p w14:paraId="25535DA6" w14:textId="6AAAE91B" w:rsidR="00DE682B" w:rsidRDefault="00DE682B" w:rsidP="00DE682B">
      <w:pPr>
        <w:pStyle w:val="ac"/>
        <w:numPr>
          <w:ilvl w:val="0"/>
          <w:numId w:val="3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Очистить игровое поле от всех клеток с помощью соответствующей кнопки</w:t>
      </w:r>
    </w:p>
    <w:p w14:paraId="0A3C74E9" w14:textId="38CD24D9" w:rsidR="00DE682B" w:rsidRDefault="00DE682B" w:rsidP="00DE682B">
      <w:pPr>
        <w:pStyle w:val="ac"/>
        <w:numPr>
          <w:ilvl w:val="0"/>
          <w:numId w:val="3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Запустить симуляцию с помощью соответствующей кнопки</w:t>
      </w:r>
    </w:p>
    <w:p w14:paraId="4C5DCCAF" w14:textId="1BE54892" w:rsidR="00DE682B" w:rsidRDefault="00DE682B" w:rsidP="00DE682B">
      <w:pPr>
        <w:pStyle w:val="ac"/>
        <w:numPr>
          <w:ilvl w:val="0"/>
          <w:numId w:val="3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В любой момент остановить симуляцию с помощью соответствующей кнопки</w:t>
      </w:r>
    </w:p>
    <w:p w14:paraId="53F3B31E" w14:textId="77777777" w:rsidR="00DE682B" w:rsidRDefault="00DE682B" w:rsidP="00C0575B">
      <w:pPr>
        <w:spacing w:after="0" w:line="240" w:lineRule="auto"/>
        <w:ind w:firstLine="709"/>
        <w:jc w:val="both"/>
      </w:pPr>
    </w:p>
    <w:p w14:paraId="69100464" w14:textId="52749C11" w:rsidR="00DE682B" w:rsidRDefault="00DE682B" w:rsidP="00DE682B">
      <w:pPr>
        <w:spacing w:after="0" w:line="240" w:lineRule="auto"/>
        <w:jc w:val="center"/>
      </w:pPr>
      <w:r w:rsidRPr="00DE682B">
        <w:rPr>
          <w:noProof/>
        </w:rPr>
        <w:lastRenderedPageBreak/>
        <w:drawing>
          <wp:inline distT="0" distB="0" distL="0" distR="0" wp14:anchorId="5E941982" wp14:editId="23CDA0BD">
            <wp:extent cx="6443980" cy="4641215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3980" cy="46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2BB97" w14:textId="77777777" w:rsidR="00DE682B" w:rsidRDefault="00DE682B" w:rsidP="00C0575B">
      <w:pPr>
        <w:spacing w:after="0" w:line="240" w:lineRule="auto"/>
        <w:ind w:firstLine="709"/>
        <w:jc w:val="both"/>
      </w:pPr>
    </w:p>
    <w:p w14:paraId="5585C5A5" w14:textId="1DF5B271" w:rsidR="00DE682B" w:rsidRPr="00DE682B" w:rsidRDefault="00DE682B" w:rsidP="00C0575B">
      <w:pPr>
        <w:spacing w:after="0" w:line="240" w:lineRule="auto"/>
        <w:ind w:firstLine="709"/>
        <w:jc w:val="both"/>
      </w:pPr>
      <w:r>
        <w:t>Рисунок 1 – Главное окно программы</w:t>
      </w:r>
    </w:p>
    <w:p w14:paraId="5D2AE053" w14:textId="77777777" w:rsidR="00C0575B" w:rsidRPr="00A306F5" w:rsidRDefault="00C0575B" w:rsidP="00C0575B">
      <w:pPr>
        <w:spacing w:after="0" w:line="240" w:lineRule="auto"/>
        <w:ind w:firstLine="709"/>
        <w:jc w:val="both"/>
      </w:pPr>
    </w:p>
    <w:p w14:paraId="75026C4B" w14:textId="00327274" w:rsidR="00030797" w:rsidRDefault="00A306F5" w:rsidP="00030797">
      <w:pPr>
        <w:pStyle w:val="2"/>
        <w:jc w:val="both"/>
      </w:pPr>
      <w:bookmarkStart w:id="10" w:name="_Toc231335807"/>
      <w:r>
        <w:t>Работа с созданием мира и его состоянием</w:t>
      </w:r>
      <w:bookmarkEnd w:id="10"/>
    </w:p>
    <w:p w14:paraId="7030F695" w14:textId="77777777" w:rsidR="00030797" w:rsidRDefault="00030797" w:rsidP="00030797">
      <w:pPr>
        <w:spacing w:after="0" w:line="240" w:lineRule="auto"/>
      </w:pPr>
    </w:p>
    <w:p w14:paraId="573CC1ED" w14:textId="77777777" w:rsidR="00A3651D" w:rsidRDefault="00A3651D" w:rsidP="00030797">
      <w:pPr>
        <w:spacing w:after="0" w:line="240" w:lineRule="auto"/>
      </w:pPr>
    </w:p>
    <w:p w14:paraId="4BF633E4" w14:textId="5E9F26B0" w:rsidR="00A306F5" w:rsidRDefault="00A306F5" w:rsidP="00F90E8B">
      <w:pPr>
        <w:spacing w:after="0" w:line="240" w:lineRule="auto"/>
        <w:ind w:firstLine="709"/>
        <w:jc w:val="both"/>
      </w:pPr>
      <w:r>
        <w:t>Данный раздел описывает работу с вводом данных.</w:t>
      </w:r>
      <w:r w:rsidR="00F90E8B">
        <w:t xml:space="preserve"> </w:t>
      </w:r>
      <w:r>
        <w:t>В частности, рассматриваются наиболее частые операции:</w:t>
      </w:r>
    </w:p>
    <w:p w14:paraId="5897B7A9" w14:textId="22F96C89" w:rsidR="00A306F5" w:rsidRPr="00A306F5" w:rsidRDefault="00A306F5" w:rsidP="00A306F5">
      <w:pPr>
        <w:pStyle w:val="ac"/>
        <w:numPr>
          <w:ilvl w:val="0"/>
          <w:numId w:val="3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Указание размеров мира: д</w:t>
      </w:r>
      <w:r w:rsidRPr="00A306F5">
        <w:t xml:space="preserve">ля указания размеров мира используются два поля </w:t>
      </w:r>
      <w:r w:rsidR="000036C6">
        <w:t>–</w:t>
      </w:r>
      <w:r w:rsidRPr="00A306F5">
        <w:t xml:space="preserve"> </w:t>
      </w:r>
      <w:r w:rsidR="000036C6">
        <w:t>«Ш</w:t>
      </w:r>
      <w:r w:rsidRPr="00A306F5">
        <w:t>ирина</w:t>
      </w:r>
      <w:r w:rsidR="000036C6">
        <w:t>»</w:t>
      </w:r>
      <w:r w:rsidRPr="00A306F5">
        <w:t xml:space="preserve"> и </w:t>
      </w:r>
      <w:r w:rsidR="000036C6">
        <w:t>«В</w:t>
      </w:r>
      <w:r w:rsidRPr="00A306F5">
        <w:t>ысота</w:t>
      </w:r>
      <w:r w:rsidR="000036C6">
        <w:t>»</w:t>
      </w:r>
      <w:r w:rsidRPr="00A306F5">
        <w:t>.</w:t>
      </w:r>
      <w:r>
        <w:t xml:space="preserve"> </w:t>
      </w:r>
      <w:r w:rsidRPr="00A306F5">
        <w:t xml:space="preserve">В эти поля вводятся соответствующие названиям значения </w:t>
      </w:r>
      <w:r>
        <w:t>–</w:t>
      </w:r>
      <w:r w:rsidRPr="00A306F5">
        <w:t xml:space="preserve"> это положительные целые числа от 1 до 50.</w:t>
      </w:r>
    </w:p>
    <w:p w14:paraId="3F614EE5" w14:textId="47CE0335" w:rsidR="00A306F5" w:rsidRDefault="00A306F5" w:rsidP="00A306F5">
      <w:pPr>
        <w:pStyle w:val="ac"/>
        <w:numPr>
          <w:ilvl w:val="0"/>
          <w:numId w:val="3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Создание мира: для того, чтобы создать мир должны быть заполнены поля "Ширина" и "Высота", после чего нужно нажать кнопку "Создать мир". После её нажатия отведённое для игрового поля пространство заполнится интерактивной таблицей размером X * Y, где X - значение поля "Ширина", а Y - значение поля "Высота".</w:t>
      </w:r>
    </w:p>
    <w:p w14:paraId="3E4AA90C" w14:textId="3FD90BE9" w:rsidR="00A306F5" w:rsidRPr="00A306F5" w:rsidRDefault="00A306F5" w:rsidP="00A306F5">
      <w:pPr>
        <w:pStyle w:val="ac"/>
        <w:numPr>
          <w:ilvl w:val="0"/>
          <w:numId w:val="3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Очистка мира: д</w:t>
      </w:r>
      <w:r w:rsidRPr="00A306F5">
        <w:t>ля того, чтобы очистить мир (умертвить все живые клетки на игровом поле) и обнулить значение поля "Численность популяции", а также удалить статистику о популяции следует нажать кнопку "Очистить мир".</w:t>
      </w:r>
    </w:p>
    <w:p w14:paraId="2F3BD67A" w14:textId="77777777" w:rsidR="00A306F5" w:rsidRPr="00A306F5" w:rsidRDefault="00A306F5" w:rsidP="00A3651D">
      <w:pPr>
        <w:spacing w:after="0" w:line="240" w:lineRule="auto"/>
        <w:ind w:firstLine="709"/>
        <w:jc w:val="both"/>
      </w:pPr>
    </w:p>
    <w:p w14:paraId="36A7446B" w14:textId="77777777" w:rsidR="00A3651D" w:rsidRPr="00A306F5" w:rsidRDefault="00A3651D" w:rsidP="00A3651D">
      <w:pPr>
        <w:spacing w:after="0" w:line="240" w:lineRule="auto"/>
        <w:ind w:firstLine="709"/>
        <w:jc w:val="both"/>
      </w:pPr>
    </w:p>
    <w:p w14:paraId="2170B5DB" w14:textId="7EE74ADF" w:rsidR="00030797" w:rsidRDefault="000036C6" w:rsidP="00030797">
      <w:pPr>
        <w:pStyle w:val="2"/>
        <w:jc w:val="both"/>
      </w:pPr>
      <w:bookmarkStart w:id="11" w:name="_Toc231335808"/>
      <w:r>
        <w:lastRenderedPageBreak/>
        <w:t>Работа с созданием популяции</w:t>
      </w:r>
      <w:bookmarkEnd w:id="11"/>
    </w:p>
    <w:p w14:paraId="15705192" w14:textId="524F3BFF" w:rsidR="00030797" w:rsidRPr="00FA09B2" w:rsidRDefault="00030797" w:rsidP="000036C6">
      <w:pPr>
        <w:spacing w:after="0" w:line="240" w:lineRule="auto"/>
        <w:ind w:firstLine="709"/>
        <w:jc w:val="both"/>
      </w:pPr>
    </w:p>
    <w:p w14:paraId="11F8DA28" w14:textId="777C795D" w:rsidR="00D50CC4" w:rsidRDefault="00D50CC4" w:rsidP="000036C6">
      <w:pPr>
        <w:spacing w:after="0" w:line="240" w:lineRule="auto"/>
        <w:ind w:firstLine="709"/>
        <w:jc w:val="both"/>
      </w:pPr>
    </w:p>
    <w:p w14:paraId="2147181A" w14:textId="22108F3D" w:rsidR="00F90E8B" w:rsidRDefault="00F90E8B" w:rsidP="00F90E8B">
      <w:pPr>
        <w:spacing w:after="0" w:line="240" w:lineRule="auto"/>
        <w:ind w:firstLine="709"/>
        <w:jc w:val="both"/>
      </w:pPr>
      <w:r>
        <w:t>Данный раздел описывает работу с созданием популяции. В частности, рассматриваются наиболее частые операции:</w:t>
      </w:r>
    </w:p>
    <w:p w14:paraId="72AAC326" w14:textId="5F4A3A80" w:rsidR="00F90E8B" w:rsidRPr="00F90E8B" w:rsidRDefault="00F90E8B" w:rsidP="00F90E8B">
      <w:pPr>
        <w:pStyle w:val="ac"/>
        <w:numPr>
          <w:ilvl w:val="0"/>
          <w:numId w:val="40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Указание численности популяции: д</w:t>
      </w:r>
      <w:r w:rsidRPr="00F90E8B">
        <w:t>ля того, чтобы задать численность популяции необходимо либо заполнить поле "Количество живых клеток", либо расставить живые клетки при помощи мыши, в таком случае при клике по мёртвой клетке к счётчику прибавится единица, а при клике по живой отнимется единица.</w:t>
      </w:r>
    </w:p>
    <w:p w14:paraId="2A134478" w14:textId="2442CC6A" w:rsidR="00F90E8B" w:rsidRPr="00F90E8B" w:rsidRDefault="00F90E8B" w:rsidP="00F90E8B">
      <w:pPr>
        <w:pStyle w:val="ac"/>
        <w:numPr>
          <w:ilvl w:val="0"/>
          <w:numId w:val="40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Расстановка живых клеток по полю: д</w:t>
      </w:r>
      <w:r w:rsidRPr="00F90E8B">
        <w:t>ля того, чтобы расставить живые клетки по игровому полю необходимо либо расставить их вручную при помощи кликов мыши по клеткам поля, либо предварительно заполнить поле "Количество живых клеток" и нажать кнопку "Расставить автоматически", в таком случае по полю в случайных позициях расставятся живые клетки, количество которых будет соответствовать значению поля "Количество живых клеток".</w:t>
      </w:r>
    </w:p>
    <w:p w14:paraId="74ABB854" w14:textId="7ED18782" w:rsidR="00F90E8B" w:rsidRPr="00F90E8B" w:rsidRDefault="00F90E8B" w:rsidP="00F90E8B">
      <w:pPr>
        <w:pStyle w:val="ac"/>
        <w:numPr>
          <w:ilvl w:val="0"/>
          <w:numId w:val="40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Указание</w:t>
      </w:r>
      <w:r w:rsidRPr="00F90E8B">
        <w:t xml:space="preserve"> </w:t>
      </w:r>
      <w:r>
        <w:t>числа</w:t>
      </w:r>
      <w:r w:rsidRPr="00F90E8B">
        <w:t xml:space="preserve"> </w:t>
      </w:r>
      <w:r>
        <w:t>поколений: д</w:t>
      </w:r>
      <w:r w:rsidRPr="00F90E8B">
        <w:t>ля того, чтобы задать число поколений для данной популяции необходимо заполнить поле "Количество живых клеток".</w:t>
      </w:r>
    </w:p>
    <w:p w14:paraId="78B75053" w14:textId="77777777" w:rsidR="000036C6" w:rsidRPr="00F90E8B" w:rsidRDefault="000036C6" w:rsidP="000036C6">
      <w:pPr>
        <w:spacing w:after="0" w:line="240" w:lineRule="auto"/>
        <w:ind w:firstLine="709"/>
        <w:jc w:val="both"/>
      </w:pPr>
    </w:p>
    <w:p w14:paraId="08BE7DB3" w14:textId="77777777" w:rsidR="00D50CC4" w:rsidRPr="00F90E8B" w:rsidRDefault="00D50CC4" w:rsidP="00457D8A">
      <w:pPr>
        <w:spacing w:after="0" w:line="240" w:lineRule="auto"/>
      </w:pPr>
    </w:p>
    <w:p w14:paraId="7B410C33" w14:textId="0750C439" w:rsidR="00030797" w:rsidRDefault="00653D53" w:rsidP="00030797">
      <w:pPr>
        <w:pStyle w:val="2"/>
        <w:jc w:val="both"/>
      </w:pPr>
      <w:bookmarkStart w:id="12" w:name="_Toc231335809"/>
      <w:r>
        <w:t>Горячие клавиши</w:t>
      </w:r>
      <w:bookmarkEnd w:id="12"/>
    </w:p>
    <w:p w14:paraId="097DE7A2" w14:textId="77777777" w:rsidR="00030797" w:rsidRDefault="00030797" w:rsidP="00653D53">
      <w:pPr>
        <w:spacing w:after="0" w:line="240" w:lineRule="auto"/>
        <w:ind w:firstLine="709"/>
        <w:jc w:val="both"/>
      </w:pPr>
    </w:p>
    <w:p w14:paraId="02A4773D" w14:textId="77777777" w:rsidR="009367ED" w:rsidRDefault="009367ED" w:rsidP="00653D53">
      <w:pPr>
        <w:spacing w:after="0" w:line="240" w:lineRule="auto"/>
        <w:ind w:firstLine="709"/>
        <w:jc w:val="both"/>
      </w:pPr>
    </w:p>
    <w:p w14:paraId="2604F2D6" w14:textId="21A939A8" w:rsidR="00653D53" w:rsidRDefault="00653D53" w:rsidP="00653D53">
      <w:pPr>
        <w:spacing w:after="0" w:line="240" w:lineRule="auto"/>
        <w:ind w:firstLine="709"/>
        <w:jc w:val="both"/>
      </w:pPr>
      <w:r>
        <w:t>Следующий раздел содержит все сочетания клавиш и способы управления при помощи мыши, поддерживаемые игрой "Жизнь":</w:t>
      </w:r>
    </w:p>
    <w:p w14:paraId="4638E6D4" w14:textId="77777777" w:rsidR="00653D53" w:rsidRDefault="00653D53" w:rsidP="00653D53">
      <w:pPr>
        <w:pStyle w:val="ac"/>
        <w:numPr>
          <w:ilvl w:val="0"/>
          <w:numId w:val="4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Backspace - удаляет символ, находящийся перед курсором.</w:t>
      </w:r>
    </w:p>
    <w:p w14:paraId="0FFC2A16" w14:textId="77777777" w:rsidR="00653D53" w:rsidRDefault="00653D53" w:rsidP="00653D53">
      <w:pPr>
        <w:pStyle w:val="ac"/>
        <w:numPr>
          <w:ilvl w:val="0"/>
          <w:numId w:val="4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Delete - удаляет символ, следующий за курсором.</w:t>
      </w:r>
    </w:p>
    <w:p w14:paraId="57E74404" w14:textId="77777777" w:rsidR="00653D53" w:rsidRDefault="00653D53" w:rsidP="00653D53">
      <w:pPr>
        <w:pStyle w:val="ac"/>
        <w:numPr>
          <w:ilvl w:val="0"/>
          <w:numId w:val="4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Home - переводит курсор в начало строки;</w:t>
      </w:r>
    </w:p>
    <w:p w14:paraId="5E2925DE" w14:textId="77777777" w:rsidR="00653D53" w:rsidRDefault="00653D53" w:rsidP="00653D53">
      <w:pPr>
        <w:pStyle w:val="ac"/>
        <w:numPr>
          <w:ilvl w:val="0"/>
          <w:numId w:val="4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End - переводит курсор в конец строки;</w:t>
      </w:r>
    </w:p>
    <w:p w14:paraId="6B9E9C5F" w14:textId="29ABE218" w:rsidR="00653D53" w:rsidRDefault="00653D53" w:rsidP="00653D53">
      <w:pPr>
        <w:pStyle w:val="ac"/>
        <w:numPr>
          <w:ilvl w:val="0"/>
          <w:numId w:val="4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Left arrow - перемещает курсор влево;</w:t>
      </w:r>
    </w:p>
    <w:p w14:paraId="3EE1E9D7" w14:textId="6C9F39E2" w:rsidR="00653D53" w:rsidRDefault="00653D53" w:rsidP="00653D53">
      <w:pPr>
        <w:pStyle w:val="ac"/>
        <w:numPr>
          <w:ilvl w:val="0"/>
          <w:numId w:val="4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Right arrow - перемещает курсор вправо;</w:t>
      </w:r>
    </w:p>
    <w:p w14:paraId="33C42AC2" w14:textId="77777777" w:rsidR="00653D53" w:rsidRPr="00B93E7A" w:rsidRDefault="00653D53" w:rsidP="00653D53">
      <w:pPr>
        <w:spacing w:after="0" w:line="240" w:lineRule="auto"/>
        <w:ind w:firstLine="709"/>
        <w:jc w:val="both"/>
      </w:pPr>
    </w:p>
    <w:p w14:paraId="74701A0B" w14:textId="77777777" w:rsidR="00653D53" w:rsidRPr="00B93E7A" w:rsidRDefault="00653D53" w:rsidP="00030797">
      <w:pPr>
        <w:spacing w:after="0" w:line="240" w:lineRule="auto"/>
      </w:pPr>
    </w:p>
    <w:p w14:paraId="5A818A6B" w14:textId="77777777" w:rsidR="00653D53" w:rsidRDefault="00653D53" w:rsidP="00653D53">
      <w:pPr>
        <w:pStyle w:val="1"/>
        <w:spacing w:after="0"/>
        <w:jc w:val="both"/>
        <w:rPr>
          <w:szCs w:val="32"/>
        </w:rPr>
      </w:pPr>
      <w:bookmarkStart w:id="13" w:name="_Toc231335810"/>
      <w:r>
        <w:t>Пользовательский интерфейс</w:t>
      </w:r>
      <w:bookmarkEnd w:id="13"/>
    </w:p>
    <w:p w14:paraId="5ECC8EFA" w14:textId="77777777" w:rsidR="00030797" w:rsidRDefault="00030797" w:rsidP="00653D53">
      <w:pPr>
        <w:spacing w:after="0" w:line="240" w:lineRule="auto"/>
        <w:ind w:firstLine="709"/>
        <w:jc w:val="both"/>
      </w:pPr>
    </w:p>
    <w:p w14:paraId="44343C00" w14:textId="77777777" w:rsidR="009367ED" w:rsidRDefault="009367ED" w:rsidP="00653D53">
      <w:pPr>
        <w:spacing w:after="0" w:line="240" w:lineRule="auto"/>
        <w:ind w:firstLine="709"/>
        <w:jc w:val="both"/>
      </w:pPr>
    </w:p>
    <w:p w14:paraId="7DA4CF4F" w14:textId="77777777" w:rsidR="00653D53" w:rsidRDefault="00653D53" w:rsidP="00653D53">
      <w:pPr>
        <w:spacing w:after="0" w:line="240" w:lineRule="auto"/>
        <w:ind w:firstLine="709"/>
        <w:jc w:val="both"/>
      </w:pPr>
      <w:r>
        <w:t>В данном разделе представлен пример реального использования игры "Жизнь", демонстрирующие применения продукта в различных отраслях.</w:t>
      </w:r>
    </w:p>
    <w:p w14:paraId="0AA4B506" w14:textId="367F1A01" w:rsidR="00653D53" w:rsidRDefault="00653D53" w:rsidP="00653D53">
      <w:pPr>
        <w:spacing w:after="0" w:line="240" w:lineRule="auto"/>
        <w:ind w:firstLine="709"/>
        <w:jc w:val="both"/>
      </w:pPr>
      <w:r w:rsidRPr="00653D53">
        <w:t>После запуска программы вы попадаете на главное окно формы</w:t>
      </w:r>
      <w:r>
        <w:t>. Главное окно формы при запуске показано на рисунке 2.</w:t>
      </w:r>
    </w:p>
    <w:p w14:paraId="5FA90AA5" w14:textId="77777777" w:rsidR="00653D53" w:rsidRDefault="00653D53" w:rsidP="00653D53">
      <w:pPr>
        <w:spacing w:after="0" w:line="240" w:lineRule="auto"/>
        <w:ind w:firstLine="709"/>
        <w:jc w:val="both"/>
      </w:pPr>
    </w:p>
    <w:p w14:paraId="6981AE0B" w14:textId="67626E1E" w:rsidR="00653D53" w:rsidRDefault="00653D53" w:rsidP="00653D53">
      <w:pPr>
        <w:spacing w:after="0" w:line="240" w:lineRule="auto"/>
        <w:jc w:val="center"/>
      </w:pPr>
      <w:r w:rsidRPr="00DE682B">
        <w:rPr>
          <w:noProof/>
        </w:rPr>
        <w:lastRenderedPageBreak/>
        <w:drawing>
          <wp:inline distT="0" distB="0" distL="0" distR="0" wp14:anchorId="46277267" wp14:editId="717CAE18">
            <wp:extent cx="4350944" cy="31337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2938" cy="314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CD41E" w14:textId="77777777" w:rsidR="00653D53" w:rsidRDefault="00653D53" w:rsidP="00653D53">
      <w:pPr>
        <w:spacing w:after="0" w:line="240" w:lineRule="auto"/>
        <w:ind w:firstLine="709"/>
        <w:jc w:val="both"/>
      </w:pPr>
    </w:p>
    <w:p w14:paraId="59C43351" w14:textId="257F6F36" w:rsidR="00653D53" w:rsidRDefault="00653D53" w:rsidP="00653D53">
      <w:pPr>
        <w:spacing w:after="0" w:line="240" w:lineRule="auto"/>
        <w:ind w:firstLine="709"/>
        <w:jc w:val="both"/>
      </w:pPr>
      <w:r>
        <w:t>Рисунок 2 – Главное окно формы при запуске</w:t>
      </w:r>
    </w:p>
    <w:p w14:paraId="32991885" w14:textId="77777777" w:rsidR="00653D53" w:rsidRDefault="00653D53" w:rsidP="00653D53">
      <w:pPr>
        <w:spacing w:after="0" w:line="240" w:lineRule="auto"/>
        <w:ind w:firstLine="709"/>
        <w:jc w:val="both"/>
      </w:pPr>
    </w:p>
    <w:p w14:paraId="683ECF37" w14:textId="685400FF" w:rsidR="00653D53" w:rsidRDefault="00653D53" w:rsidP="00653D53">
      <w:pPr>
        <w:spacing w:after="0" w:line="240" w:lineRule="auto"/>
        <w:ind w:firstLine="709"/>
        <w:jc w:val="both"/>
      </w:pPr>
      <w:r>
        <w:t>Для начала необходимо заполнить поля "Ширина" и "Высота", после чего нажать кнопку "Создать мир". Окно программы с созданным игровым полем показано на рисунке 3.</w:t>
      </w:r>
    </w:p>
    <w:p w14:paraId="04DF465C" w14:textId="77777777" w:rsidR="00653D53" w:rsidRDefault="00653D53" w:rsidP="00653D53">
      <w:pPr>
        <w:spacing w:after="0" w:line="240" w:lineRule="auto"/>
        <w:ind w:firstLine="709"/>
        <w:jc w:val="both"/>
      </w:pPr>
    </w:p>
    <w:p w14:paraId="451897E7" w14:textId="3E8FB054" w:rsidR="00653D53" w:rsidRDefault="00E55F2A" w:rsidP="00E55F2A">
      <w:pPr>
        <w:spacing w:after="0" w:line="240" w:lineRule="auto"/>
        <w:jc w:val="center"/>
      </w:pPr>
      <w:r w:rsidRPr="00E55F2A">
        <w:rPr>
          <w:noProof/>
        </w:rPr>
        <w:drawing>
          <wp:inline distT="0" distB="0" distL="0" distR="0" wp14:anchorId="296C526B" wp14:editId="77891B85">
            <wp:extent cx="4314825" cy="3102609"/>
            <wp:effectExtent l="0" t="0" r="0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7842" cy="310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2CE39" w14:textId="77777777" w:rsidR="00653D53" w:rsidRDefault="00653D53" w:rsidP="00653D53">
      <w:pPr>
        <w:spacing w:after="0" w:line="240" w:lineRule="auto"/>
        <w:ind w:firstLine="709"/>
        <w:jc w:val="both"/>
      </w:pPr>
    </w:p>
    <w:p w14:paraId="3C76B71B" w14:textId="009F619B" w:rsidR="00653D53" w:rsidRDefault="00653D53" w:rsidP="00653D53">
      <w:pPr>
        <w:spacing w:after="0" w:line="240" w:lineRule="auto"/>
        <w:ind w:firstLine="709"/>
        <w:jc w:val="both"/>
      </w:pPr>
      <w:r>
        <w:t xml:space="preserve">Рисунок 3 </w:t>
      </w:r>
      <w:r w:rsidR="00E55F2A">
        <w:t>–</w:t>
      </w:r>
      <w:r>
        <w:t xml:space="preserve"> </w:t>
      </w:r>
      <w:r w:rsidR="00E55F2A">
        <w:t>Окно программы с созданным игровым полем</w:t>
      </w:r>
    </w:p>
    <w:p w14:paraId="162239D0" w14:textId="77777777" w:rsidR="00653D53" w:rsidRDefault="00653D53" w:rsidP="00653D53">
      <w:pPr>
        <w:spacing w:after="0" w:line="240" w:lineRule="auto"/>
        <w:ind w:firstLine="709"/>
        <w:jc w:val="both"/>
      </w:pPr>
    </w:p>
    <w:p w14:paraId="7313C0E7" w14:textId="21D0515C" w:rsidR="00653D53" w:rsidRDefault="00653D53" w:rsidP="00653D53">
      <w:pPr>
        <w:spacing w:after="0" w:line="240" w:lineRule="auto"/>
        <w:ind w:firstLine="709"/>
        <w:jc w:val="both"/>
      </w:pPr>
      <w:r>
        <w:t>Следующим шагом стоит либо расставить живые клетки при помощи мыши, либо заполнить поле "Количество живых клеток" и нажать кнопку "Расставить автоматически".</w:t>
      </w:r>
      <w:r w:rsidR="005C07EB">
        <w:t xml:space="preserve"> Окно программы с расставленными вручную живыми клетками </w:t>
      </w:r>
      <w:r w:rsidR="005C07EB">
        <w:lastRenderedPageBreak/>
        <w:t>показано на рисунке 4, а окно программы с расставленными автоматически живыми клетками показано на рисунке 5.</w:t>
      </w:r>
    </w:p>
    <w:p w14:paraId="2DEE3C0D" w14:textId="77777777" w:rsidR="005C07EB" w:rsidRDefault="005C07EB" w:rsidP="00653D53">
      <w:pPr>
        <w:spacing w:after="0" w:line="240" w:lineRule="auto"/>
        <w:ind w:firstLine="709"/>
        <w:jc w:val="both"/>
      </w:pPr>
    </w:p>
    <w:p w14:paraId="542A0BC4" w14:textId="3315F88A" w:rsidR="005C07EB" w:rsidRDefault="005C07EB" w:rsidP="005C07EB">
      <w:pPr>
        <w:spacing w:after="0" w:line="240" w:lineRule="auto"/>
        <w:jc w:val="center"/>
      </w:pPr>
      <w:r w:rsidRPr="005C07EB">
        <w:rPr>
          <w:noProof/>
        </w:rPr>
        <w:drawing>
          <wp:inline distT="0" distB="0" distL="0" distR="0" wp14:anchorId="6CEC8B10" wp14:editId="33A1C5CE">
            <wp:extent cx="4400550" cy="3156445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3929" cy="315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3CEA3" w14:textId="77777777" w:rsidR="005C07EB" w:rsidRDefault="005C07EB" w:rsidP="00653D53">
      <w:pPr>
        <w:spacing w:after="0" w:line="240" w:lineRule="auto"/>
        <w:ind w:firstLine="709"/>
        <w:jc w:val="both"/>
      </w:pPr>
    </w:p>
    <w:p w14:paraId="7DCA2D2D" w14:textId="7DB934AE" w:rsidR="005C07EB" w:rsidRDefault="005C07EB" w:rsidP="00653D53">
      <w:pPr>
        <w:spacing w:after="0" w:line="240" w:lineRule="auto"/>
        <w:ind w:firstLine="709"/>
        <w:jc w:val="both"/>
      </w:pPr>
      <w:r>
        <w:t>Рисунок 4 – Окно программы с расставленными вручную живыми клетками</w:t>
      </w:r>
    </w:p>
    <w:p w14:paraId="77A6A2EB" w14:textId="77777777" w:rsidR="005C07EB" w:rsidRDefault="005C07EB" w:rsidP="00653D53">
      <w:pPr>
        <w:spacing w:after="0" w:line="240" w:lineRule="auto"/>
        <w:ind w:firstLine="709"/>
        <w:jc w:val="both"/>
      </w:pPr>
    </w:p>
    <w:p w14:paraId="76CA8265" w14:textId="57C892F7" w:rsidR="005C07EB" w:rsidRDefault="005C07EB" w:rsidP="005C07EB">
      <w:pPr>
        <w:spacing w:after="0" w:line="240" w:lineRule="auto"/>
        <w:jc w:val="center"/>
      </w:pPr>
      <w:r w:rsidRPr="005C07EB">
        <w:rPr>
          <w:noProof/>
        </w:rPr>
        <w:drawing>
          <wp:inline distT="0" distB="0" distL="0" distR="0" wp14:anchorId="44BB029E" wp14:editId="64024A1C">
            <wp:extent cx="4321694" cy="309562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2001" cy="310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CF37" w14:textId="77777777" w:rsidR="005C07EB" w:rsidRDefault="005C07EB" w:rsidP="00653D53">
      <w:pPr>
        <w:spacing w:after="0" w:line="240" w:lineRule="auto"/>
        <w:ind w:firstLine="709"/>
        <w:jc w:val="both"/>
      </w:pPr>
    </w:p>
    <w:p w14:paraId="34B0C55E" w14:textId="03FBB09D" w:rsidR="005C07EB" w:rsidRDefault="005C07EB" w:rsidP="00653D53">
      <w:pPr>
        <w:spacing w:after="0" w:line="240" w:lineRule="auto"/>
        <w:ind w:firstLine="709"/>
        <w:jc w:val="both"/>
      </w:pPr>
      <w:r>
        <w:t>Рисунок 5 – Окно программы с расставленными автоматически живыми клетками</w:t>
      </w:r>
    </w:p>
    <w:p w14:paraId="0D70B9CF" w14:textId="77777777" w:rsidR="005C07EB" w:rsidRDefault="005C07EB" w:rsidP="00653D53">
      <w:pPr>
        <w:spacing w:after="0" w:line="240" w:lineRule="auto"/>
        <w:ind w:firstLine="709"/>
        <w:jc w:val="both"/>
      </w:pPr>
    </w:p>
    <w:p w14:paraId="6A954EA0" w14:textId="3C863DC0" w:rsidR="00653D53" w:rsidRDefault="00653D53" w:rsidP="00653D53">
      <w:pPr>
        <w:spacing w:after="0" w:line="240" w:lineRule="auto"/>
        <w:ind w:firstLine="709"/>
        <w:jc w:val="both"/>
      </w:pPr>
      <w:r>
        <w:t xml:space="preserve">Далее заполняется поле "Количество поколений" и если данные соответствуют условиям задачи, то программа готова к запуску и можно нажимать кнопку "Старт" и при необходимости остановить программу в процессе симуляции нажав кнопку </w:t>
      </w:r>
      <w:r>
        <w:lastRenderedPageBreak/>
        <w:t>"Стоп", а если во введённых данных ошибка или вы готовы перейти к новой симуляции, то нажать кнопку "Очистить мир" и ввести все данные заново.</w:t>
      </w:r>
      <w:r w:rsidR="005C07EB">
        <w:t xml:space="preserve"> Окно программы в процессе симуляции показано на рисунке 6.</w:t>
      </w:r>
    </w:p>
    <w:p w14:paraId="4AE093CD" w14:textId="77777777" w:rsidR="005C07EB" w:rsidRDefault="005C07EB" w:rsidP="00653D53">
      <w:pPr>
        <w:spacing w:after="0" w:line="240" w:lineRule="auto"/>
        <w:ind w:firstLine="709"/>
        <w:jc w:val="both"/>
      </w:pPr>
    </w:p>
    <w:p w14:paraId="37C36918" w14:textId="57EA58F5" w:rsidR="005C07EB" w:rsidRDefault="005C07EB" w:rsidP="005C07EB">
      <w:pPr>
        <w:spacing w:after="0" w:line="240" w:lineRule="auto"/>
        <w:jc w:val="center"/>
      </w:pPr>
      <w:r w:rsidRPr="005C07EB">
        <w:rPr>
          <w:noProof/>
        </w:rPr>
        <w:drawing>
          <wp:inline distT="0" distB="0" distL="0" distR="0" wp14:anchorId="546398BB" wp14:editId="248CB909">
            <wp:extent cx="4333875" cy="3101360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0708" cy="310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23EF" w14:textId="77777777" w:rsidR="005C07EB" w:rsidRDefault="005C07EB" w:rsidP="00653D53">
      <w:pPr>
        <w:spacing w:after="0" w:line="240" w:lineRule="auto"/>
        <w:ind w:firstLine="709"/>
        <w:jc w:val="both"/>
      </w:pPr>
    </w:p>
    <w:p w14:paraId="19407B22" w14:textId="1DC9E39F" w:rsidR="00653D53" w:rsidRDefault="005C07EB" w:rsidP="00653D53">
      <w:pPr>
        <w:spacing w:after="0" w:line="240" w:lineRule="auto"/>
        <w:ind w:firstLine="709"/>
        <w:jc w:val="both"/>
      </w:pPr>
      <w:r>
        <w:t>Рисунок 6 – Окно программы в процессе симуляции</w:t>
      </w:r>
    </w:p>
    <w:p w14:paraId="2F2D5ACC" w14:textId="77777777" w:rsidR="005C07EB" w:rsidRDefault="005C07EB" w:rsidP="00653D53">
      <w:pPr>
        <w:spacing w:after="0" w:line="240" w:lineRule="auto"/>
        <w:ind w:firstLine="709"/>
        <w:jc w:val="both"/>
      </w:pPr>
    </w:p>
    <w:p w14:paraId="25D2CEE5" w14:textId="77777777" w:rsidR="005C07EB" w:rsidRDefault="005C07EB" w:rsidP="00653D53">
      <w:pPr>
        <w:spacing w:after="0" w:line="240" w:lineRule="auto"/>
        <w:ind w:firstLine="709"/>
        <w:jc w:val="both"/>
      </w:pPr>
    </w:p>
    <w:p w14:paraId="1A92D15C" w14:textId="172C2187" w:rsidR="005C07EB" w:rsidRDefault="005C07EB" w:rsidP="005C07EB">
      <w:pPr>
        <w:pStyle w:val="1"/>
        <w:spacing w:after="0"/>
        <w:jc w:val="both"/>
        <w:rPr>
          <w:szCs w:val="32"/>
        </w:rPr>
      </w:pPr>
      <w:bookmarkStart w:id="14" w:name="_Toc231335811"/>
      <w:r>
        <w:t>Устранение типовых проблем</w:t>
      </w:r>
      <w:bookmarkEnd w:id="14"/>
    </w:p>
    <w:p w14:paraId="7CFF3D32" w14:textId="77777777" w:rsidR="005C07EB" w:rsidRDefault="005C07EB" w:rsidP="00653D53">
      <w:pPr>
        <w:spacing w:after="0" w:line="240" w:lineRule="auto"/>
        <w:ind w:firstLine="709"/>
        <w:jc w:val="both"/>
      </w:pPr>
    </w:p>
    <w:p w14:paraId="3DECC4CF" w14:textId="77777777" w:rsidR="005C07EB" w:rsidRDefault="005C07EB" w:rsidP="00653D53">
      <w:pPr>
        <w:spacing w:after="0" w:line="240" w:lineRule="auto"/>
        <w:ind w:firstLine="709"/>
        <w:jc w:val="both"/>
      </w:pPr>
    </w:p>
    <w:p w14:paraId="00E7C0B3" w14:textId="3B653AC1" w:rsidR="005C07EB" w:rsidRDefault="005C07EB" w:rsidP="005C07EB">
      <w:pPr>
        <w:spacing w:after="0" w:line="240" w:lineRule="auto"/>
        <w:ind w:firstLine="709"/>
        <w:jc w:val="both"/>
      </w:pPr>
      <w:r>
        <w:t xml:space="preserve">Если при установке слишком маленьких размеров игрового поля может показаться, что программа не работает </w:t>
      </w:r>
      <w:r w:rsidR="007D2ECE">
        <w:t xml:space="preserve">– </w:t>
      </w:r>
      <w:r>
        <w:t>состояние клеток не изменяется, но если счётчик номера поколений растёт и статистика выводится корректно, то увеличьте</w:t>
      </w:r>
      <w:r w:rsidRPr="005C07EB">
        <w:t xml:space="preserve"> </w:t>
      </w:r>
      <w:r>
        <w:t>размеры</w:t>
      </w:r>
      <w:r w:rsidRPr="005C07EB">
        <w:t xml:space="preserve"> </w:t>
      </w:r>
      <w:r>
        <w:t>мира</w:t>
      </w:r>
      <w:r w:rsidRPr="005C07EB">
        <w:t>.</w:t>
      </w:r>
    </w:p>
    <w:p w14:paraId="30C9C0AF" w14:textId="4689EDA3" w:rsidR="007D2ECE" w:rsidRDefault="007D2ECE" w:rsidP="007D2ECE">
      <w:pPr>
        <w:spacing w:after="0" w:line="240" w:lineRule="auto"/>
        <w:ind w:firstLine="709"/>
        <w:jc w:val="both"/>
      </w:pPr>
      <w:r>
        <w:t>Если при некоторых расположениях живых клеток может показаться, что программа не работает – состояние клеток не изменяется, но если счётчик номера поколений растёт и статистика выводится корректно, то использовать встроенные пресеты (блок, улей, глайдер, ружьё Госпера) или воспользоваться кнопкой "Расставить автоматически".</w:t>
      </w:r>
    </w:p>
    <w:p w14:paraId="534175E2" w14:textId="77777777" w:rsidR="007D2ECE" w:rsidRDefault="007D2ECE" w:rsidP="007D2ECE">
      <w:pPr>
        <w:spacing w:after="0" w:line="240" w:lineRule="auto"/>
        <w:ind w:firstLine="709"/>
        <w:jc w:val="both"/>
      </w:pPr>
      <w:r>
        <w:t>Если вы не нашли ответа на свой вопрос, пожалуйста, свяжитесь с нами.</w:t>
      </w:r>
    </w:p>
    <w:p w14:paraId="11E04D8B" w14:textId="77777777" w:rsidR="005C07EB" w:rsidRDefault="005C07EB" w:rsidP="00653D53">
      <w:pPr>
        <w:spacing w:after="0" w:line="240" w:lineRule="auto"/>
        <w:ind w:firstLine="709"/>
        <w:jc w:val="both"/>
      </w:pPr>
    </w:p>
    <w:p w14:paraId="08E7D6AA" w14:textId="77777777" w:rsidR="007D2ECE" w:rsidRDefault="007D2ECE" w:rsidP="00653D53">
      <w:pPr>
        <w:spacing w:after="0" w:line="240" w:lineRule="auto"/>
        <w:ind w:firstLine="709"/>
        <w:jc w:val="both"/>
      </w:pPr>
    </w:p>
    <w:p w14:paraId="432D1D7D" w14:textId="77777777" w:rsidR="0087691C" w:rsidRDefault="0087691C" w:rsidP="00653D53">
      <w:pPr>
        <w:spacing w:after="0" w:line="240" w:lineRule="auto"/>
        <w:ind w:firstLine="709"/>
        <w:jc w:val="both"/>
      </w:pPr>
    </w:p>
    <w:p w14:paraId="5399A4E8" w14:textId="77777777" w:rsidR="0087691C" w:rsidRDefault="0087691C" w:rsidP="00653D53">
      <w:pPr>
        <w:spacing w:after="0" w:line="240" w:lineRule="auto"/>
        <w:ind w:firstLine="709"/>
        <w:jc w:val="both"/>
      </w:pPr>
    </w:p>
    <w:p w14:paraId="7BF79060" w14:textId="77777777" w:rsidR="0087691C" w:rsidRDefault="0087691C" w:rsidP="00653D53">
      <w:pPr>
        <w:spacing w:after="0" w:line="240" w:lineRule="auto"/>
        <w:ind w:firstLine="709"/>
        <w:jc w:val="both"/>
      </w:pPr>
    </w:p>
    <w:p w14:paraId="10C3883D" w14:textId="77777777" w:rsidR="0087691C" w:rsidRDefault="0087691C" w:rsidP="00653D53">
      <w:pPr>
        <w:spacing w:after="0" w:line="240" w:lineRule="auto"/>
        <w:ind w:firstLine="709"/>
        <w:jc w:val="both"/>
      </w:pPr>
    </w:p>
    <w:p w14:paraId="2D4AFD9F" w14:textId="77777777" w:rsidR="0087691C" w:rsidRDefault="0087691C" w:rsidP="00653D53">
      <w:pPr>
        <w:spacing w:after="0" w:line="240" w:lineRule="auto"/>
        <w:ind w:firstLine="709"/>
        <w:jc w:val="both"/>
      </w:pPr>
    </w:p>
    <w:p w14:paraId="0C300CAA" w14:textId="2190D3DB" w:rsidR="007D2ECE" w:rsidRDefault="007D2ECE" w:rsidP="007D2ECE">
      <w:pPr>
        <w:pStyle w:val="1"/>
        <w:spacing w:after="0"/>
        <w:jc w:val="both"/>
        <w:rPr>
          <w:szCs w:val="32"/>
        </w:rPr>
      </w:pPr>
      <w:bookmarkStart w:id="15" w:name="_Toc231335812"/>
      <w:r>
        <w:lastRenderedPageBreak/>
        <w:t>Частые вопросы</w:t>
      </w:r>
      <w:bookmarkEnd w:id="15"/>
    </w:p>
    <w:p w14:paraId="72231FED" w14:textId="77777777" w:rsidR="007D2ECE" w:rsidRDefault="007D2ECE" w:rsidP="00653D53">
      <w:pPr>
        <w:spacing w:after="0" w:line="240" w:lineRule="auto"/>
        <w:ind w:firstLine="709"/>
        <w:jc w:val="both"/>
      </w:pPr>
    </w:p>
    <w:p w14:paraId="74CB8DA6" w14:textId="77777777" w:rsidR="007D2ECE" w:rsidRDefault="007D2ECE" w:rsidP="00653D53">
      <w:pPr>
        <w:spacing w:after="0" w:line="240" w:lineRule="auto"/>
        <w:ind w:firstLine="709"/>
        <w:jc w:val="both"/>
      </w:pPr>
    </w:p>
    <w:p w14:paraId="2B354B3A" w14:textId="668A2F10" w:rsidR="007D2ECE" w:rsidRDefault="007D2ECE" w:rsidP="007D2ECE">
      <w:pPr>
        <w:pStyle w:val="ac"/>
        <w:numPr>
          <w:ilvl w:val="0"/>
          <w:numId w:val="4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Как "дорисовать" популяцию на ходу? Ответ – нажать кнопу "Стоп", доставить или убрать нужные клетки и нажать кнопку "Старт". Программы продолжит работу в обычном режиме, но с изменёнными данными.</w:t>
      </w:r>
    </w:p>
    <w:p w14:paraId="49211CED" w14:textId="615BB109" w:rsidR="007D2ECE" w:rsidRDefault="007D2ECE" w:rsidP="007D2ECE">
      <w:pPr>
        <w:pStyle w:val="ac"/>
        <w:numPr>
          <w:ilvl w:val="0"/>
          <w:numId w:val="4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Как узнать, что симуляция зациклилась и уже никогда не изменится?  Ответ – если состояние клеток не изменяется, но если счётчик номера поколений растёт и статистика выводится корректно, то скорее всего программа зациклилась.</w:t>
      </w:r>
    </w:p>
    <w:p w14:paraId="207A85A3" w14:textId="2DC2B13B" w:rsidR="007D2ECE" w:rsidRDefault="007D2ECE" w:rsidP="007D2ECE">
      <w:pPr>
        <w:pStyle w:val="ac"/>
        <w:numPr>
          <w:ilvl w:val="0"/>
          <w:numId w:val="4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Почему при остановленной симуляции можно рисовать, а при запущенной – нет? Ответ – это особенность синхронного обновления: вы не можете менять поле во время расчёта следующего поколения, иначе нарушите правила.</w:t>
      </w:r>
    </w:p>
    <w:p w14:paraId="28F79A01" w14:textId="44D60A75" w:rsidR="007D2ECE" w:rsidRDefault="007D2ECE" w:rsidP="007D2ECE">
      <w:pPr>
        <w:pStyle w:val="ac"/>
        <w:numPr>
          <w:ilvl w:val="0"/>
          <w:numId w:val="4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Почему все клетки умерли через пару шагов? Ответ – Скорее всего, начальная плотность живых клеток была слишком низкой (менее 10%) или, наоборот, слишком высокой (более 60%). Так как при низкой плотности клеткам не с кем размножаться, а при высокой – перенаселение убивает почти всех, то, во избежание раннего вымирания, стоит использовать случайную генерацию или выбрать один из готовых пресетов (блок, глайдер).</w:t>
      </w:r>
    </w:p>
    <w:p w14:paraId="66C96275" w14:textId="77777777" w:rsidR="0087691C" w:rsidRDefault="0087691C" w:rsidP="0087691C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Если вы не нашли ответа на свой вопрос, пожалуйста, свяжитесь с нами.</w:t>
      </w:r>
    </w:p>
    <w:p w14:paraId="35D63436" w14:textId="77777777" w:rsidR="0087691C" w:rsidRPr="00B93E7A" w:rsidRDefault="0087691C" w:rsidP="0087691C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41B40AF4" w14:textId="77777777" w:rsidR="0087691C" w:rsidRPr="00B93E7A" w:rsidRDefault="0087691C" w:rsidP="0087691C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30F0813F" w14:textId="3447B360" w:rsidR="0087691C" w:rsidRDefault="0087691C" w:rsidP="0087691C">
      <w:pPr>
        <w:pStyle w:val="1"/>
        <w:spacing w:after="0"/>
        <w:jc w:val="both"/>
        <w:rPr>
          <w:szCs w:val="32"/>
        </w:rPr>
      </w:pPr>
      <w:bookmarkStart w:id="16" w:name="_Toc231335813"/>
      <w:r>
        <w:t>Лицензионное соглашение</w:t>
      </w:r>
      <w:bookmarkEnd w:id="16"/>
    </w:p>
    <w:p w14:paraId="4A169626" w14:textId="77777777" w:rsidR="0087691C" w:rsidRDefault="0087691C" w:rsidP="0087691C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08B7E606" w14:textId="77777777" w:rsidR="0087691C" w:rsidRDefault="0087691C" w:rsidP="0087691C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5297C289" w14:textId="66034F29" w:rsidR="0087691C" w:rsidRDefault="00595CC5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Лицензионное соглашение конечного пользователя программного обеспечения игры "жизнь": данное соглашение является официальным договором. Пожалуйста, прочтите его внимательно. Устанавливая или используя данное программное обеспечение, вы подтверждаете, что вы прочли данное соглашение и обязуетесь следовать его требованиям и условиям. Если вы не согласны с условиями соглашения, то тогда не устанавливайте и не используйте данное программное обеспечение.</w:t>
      </w:r>
    </w:p>
    <w:p w14:paraId="0C61FD78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Настоящее Лицензионное соглашение (далее — Соглашение) является договором между Правообладателем (разработчиком программного обеспечения) и Пользователем (физическим или юридическим лицом, использующим программное обеспечение). Соглашение регулирует условия использования Программы для ЭВМ (далее — ПО).</w:t>
      </w:r>
    </w:p>
    <w:p w14:paraId="26458F14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ПО — программное обеспечение, распространяемое на условиях свободной лицензии, с указанием его названия, версии и других идентификаторов.</w:t>
      </w:r>
    </w:p>
    <w:p w14:paraId="558ECBBB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Правообладатель — юридическое или физическое лицо, обладающее исключительными правами на ПО, подтверждёнными соответствующими документами (например, свидетельством о государственной регистрации программы для ЭВМ).</w:t>
      </w:r>
    </w:p>
    <w:p w14:paraId="622A9A20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Пользователь — лицо, которое устанавливает, использует или иным образом взаимодействует с ПО.</w:t>
      </w:r>
    </w:p>
    <w:p w14:paraId="1767AB9F" w14:textId="7126F126" w:rsidR="0087691C" w:rsidRDefault="0087691C" w:rsidP="00595CC5">
      <w:pPr>
        <w:pStyle w:val="ac"/>
        <w:numPr>
          <w:ilvl w:val="0"/>
          <w:numId w:val="4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lastRenderedPageBreak/>
        <w:t>Предмет соглашения</w:t>
      </w:r>
    </w:p>
    <w:p w14:paraId="7F2FBF1C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Правообладатель безвозмездно предоставляет Пользователю неисключительное право использования ПО на условиях простой (неисключительной) лицензии. Это означает, что Пользователь может использовать ПО в соответствии с его функциональным назначением, но не получает права на передачу лицензии третьим лицам или модификацию ПО без согласия Правообладателя. </w:t>
      </w:r>
    </w:p>
    <w:p w14:paraId="65C398E5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Лицензия предоставляется на весь срок действия исключительного права на ПО. </w:t>
      </w:r>
    </w:p>
    <w:p w14:paraId="1BCD6F9F" w14:textId="4AA72170" w:rsidR="0087691C" w:rsidRDefault="0087691C" w:rsidP="00595CC5">
      <w:pPr>
        <w:pStyle w:val="ac"/>
        <w:numPr>
          <w:ilvl w:val="0"/>
          <w:numId w:val="4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Условия использования</w:t>
      </w:r>
    </w:p>
    <w:p w14:paraId="333FE5DA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Пользователь вправе:</w:t>
      </w:r>
    </w:p>
    <w:p w14:paraId="3561B3CA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копировать ПО для резервного копирования или архивирования;</w:t>
      </w:r>
    </w:p>
    <w:p w14:paraId="003B0CD3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использовать ПО в личных, некоммерческих целях (если иное не предусмотрено соглашением);</w:t>
      </w:r>
    </w:p>
    <w:p w14:paraId="7467B638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распространять ПО в неизменном виде, при условии сохранения всех уведомлений об авторских правах и других идентификаторов Правообладателя. </w:t>
      </w:r>
    </w:p>
    <w:p w14:paraId="49C66BB2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Пользователь не вправе:</w:t>
      </w:r>
    </w:p>
    <w:p w14:paraId="5C1E5C5C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модифицировать, адаптировать, декомпилировать, дизассемблировать или иным образом изменять код ПО;</w:t>
      </w:r>
    </w:p>
    <w:p w14:paraId="13CA2751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удалять или изменять уведомления об авторских правах, товарных знаках или других идентификаторах Правообладателя;</w:t>
      </w:r>
    </w:p>
    <w:p w14:paraId="4D53057F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использовать ПО в коммерческих целях (если это не предусмотрено соглашением);</w:t>
      </w:r>
    </w:p>
    <w:p w14:paraId="0506C663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предоставлять ПО в прокат, аренду или во временное пользование;</w:t>
      </w:r>
    </w:p>
    <w:p w14:paraId="6FF570FF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создавать производные произведения на основе ПО без письменного согласия Правообладателя. </w:t>
      </w:r>
    </w:p>
    <w:p w14:paraId="35FCC6D8" w14:textId="7BC7B6A0" w:rsidR="0087691C" w:rsidRDefault="0087691C" w:rsidP="00595CC5">
      <w:pPr>
        <w:pStyle w:val="ac"/>
        <w:numPr>
          <w:ilvl w:val="0"/>
          <w:numId w:val="4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Ограничения и гарантии</w:t>
      </w:r>
    </w:p>
    <w:p w14:paraId="3D652F00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ПО предоставляется «как есть» (as is) без каких-либо гарантий, явных или подразумеваемых, включая гарантии пригодности для конкретной цели, отсутствия ошибок или бесперебойной работы. </w:t>
      </w:r>
    </w:p>
    <w:p w14:paraId="6DC8E75E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Правообладатель не несёт ответственности за прямые или косвенные убытки, возникшие в результате использования ПО, включая потери данных, прерывание бизнес-процессов и т. д.. </w:t>
      </w:r>
    </w:p>
    <w:p w14:paraId="4F60EF38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Пользователь самостоятельно несёт риск соответствия ПО своим потребностям и ожиданиям. </w:t>
      </w:r>
    </w:p>
    <w:p w14:paraId="54C60ABD" w14:textId="30F6AE03" w:rsidR="0087691C" w:rsidRDefault="0087691C" w:rsidP="00595CC5">
      <w:pPr>
        <w:pStyle w:val="ac"/>
        <w:numPr>
          <w:ilvl w:val="0"/>
          <w:numId w:val="4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Авторские права</w:t>
      </w:r>
    </w:p>
    <w:p w14:paraId="4C96D4DE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Все исключительные права на ПО, включая авторские права, остаются за Правообладателем. ПО защищено в соответствии с законодательством об авторском праве и международными соглашениями. </w:t>
      </w:r>
    </w:p>
    <w:p w14:paraId="51712B2E" w14:textId="6312831B" w:rsidR="0087691C" w:rsidRDefault="0087691C" w:rsidP="00595CC5">
      <w:pPr>
        <w:pStyle w:val="ac"/>
        <w:numPr>
          <w:ilvl w:val="0"/>
          <w:numId w:val="4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Акцепт соглашения</w:t>
      </w:r>
    </w:p>
    <w:p w14:paraId="7D925814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Начало использования ПО (загрузка, установка, запуск и т. п.) считается акцептом (принятием) Пользователем условий настоящего Соглашения. Если Пользователь не согласен с условиями Соглашения, он не вправе использовать ПО. </w:t>
      </w:r>
    </w:p>
    <w:p w14:paraId="7249E555" w14:textId="5EE7790D" w:rsidR="0087691C" w:rsidRDefault="0087691C" w:rsidP="00595CC5">
      <w:pPr>
        <w:pStyle w:val="ac"/>
        <w:numPr>
          <w:ilvl w:val="0"/>
          <w:numId w:val="4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Заключительные положения</w:t>
      </w:r>
    </w:p>
    <w:p w14:paraId="17EFE7A4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lastRenderedPageBreak/>
        <w:t xml:space="preserve">Соглашение регулируется законодательством Российской Федерации. </w:t>
      </w:r>
    </w:p>
    <w:p w14:paraId="6996387F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Все споры и разногласия, возникающие в связи с Соглашением, разрешаются в судебном порядке по месту нахождения Правообладателя. </w:t>
      </w:r>
    </w:p>
    <w:p w14:paraId="430249A3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Правообладатель вправе в одностороннем порядке изменять условия Соглашения. Новые условия вступают в силу с момента их публикации. Пользователь обязан ознакомиться с изменениями и прекратить использование ПО, если он не согласен с новыми условиями. </w:t>
      </w:r>
    </w:p>
    <w:p w14:paraId="58D8688C" w14:textId="77777777" w:rsidR="007D2ECE" w:rsidRPr="00B93E7A" w:rsidRDefault="007D2ECE" w:rsidP="00653D53">
      <w:pPr>
        <w:spacing w:after="0" w:line="240" w:lineRule="auto"/>
        <w:ind w:firstLine="709"/>
        <w:jc w:val="both"/>
      </w:pPr>
    </w:p>
    <w:p w14:paraId="21FF074A" w14:textId="77777777" w:rsidR="005C07EB" w:rsidRDefault="005C07EB" w:rsidP="00653D53">
      <w:pPr>
        <w:spacing w:after="0" w:line="240" w:lineRule="auto"/>
        <w:ind w:firstLine="709"/>
        <w:jc w:val="both"/>
      </w:pPr>
    </w:p>
    <w:p w14:paraId="70B5F828" w14:textId="008FDBF1" w:rsidR="00C62A02" w:rsidRDefault="00C62A02" w:rsidP="00C62A02">
      <w:pPr>
        <w:pStyle w:val="1"/>
        <w:spacing w:after="0"/>
        <w:jc w:val="both"/>
        <w:rPr>
          <w:szCs w:val="32"/>
        </w:rPr>
      </w:pPr>
      <w:bookmarkStart w:id="17" w:name="_Toc231335814"/>
      <w:r>
        <w:t>Контактная информация</w:t>
      </w:r>
      <w:bookmarkEnd w:id="17"/>
    </w:p>
    <w:p w14:paraId="04EC1A34" w14:textId="77777777" w:rsidR="00C62A02" w:rsidRDefault="00C62A02" w:rsidP="00653D53">
      <w:pPr>
        <w:spacing w:after="0" w:line="240" w:lineRule="auto"/>
        <w:ind w:firstLine="709"/>
        <w:jc w:val="both"/>
      </w:pPr>
    </w:p>
    <w:p w14:paraId="1FE0B176" w14:textId="77777777" w:rsidR="00C62A02" w:rsidRDefault="00C62A02" w:rsidP="00653D53">
      <w:pPr>
        <w:spacing w:after="0" w:line="240" w:lineRule="auto"/>
        <w:ind w:firstLine="709"/>
        <w:jc w:val="both"/>
      </w:pPr>
    </w:p>
    <w:p w14:paraId="26329B3E" w14:textId="77777777" w:rsidR="00C62A02" w:rsidRDefault="00C62A02" w:rsidP="00C62A02">
      <w:pPr>
        <w:spacing w:after="0" w:line="240" w:lineRule="auto"/>
        <w:ind w:firstLine="709"/>
        <w:jc w:val="both"/>
      </w:pPr>
      <w:r>
        <w:t>Игра "Жизнь" разрабатывается и поддерживается компанией ФСПО ОГТИ (ОГУ) 24 ИСП-1, являющейся правообладателем.</w:t>
      </w:r>
    </w:p>
    <w:p w14:paraId="7E7A5E9B" w14:textId="199BDF63" w:rsidR="00C62A02" w:rsidRDefault="00C62A02" w:rsidP="00C62A02">
      <w:pPr>
        <w:spacing w:after="0" w:line="240" w:lineRule="auto"/>
        <w:ind w:firstLine="709"/>
        <w:jc w:val="both"/>
      </w:pPr>
      <w:r>
        <w:t>Техническая поддержка:</w:t>
      </w:r>
    </w:p>
    <w:p w14:paraId="378C4C48" w14:textId="77777777" w:rsidR="00C62A02" w:rsidRDefault="00C62A02" w:rsidP="00C62A02">
      <w:pPr>
        <w:spacing w:after="0" w:line="240" w:lineRule="auto"/>
        <w:ind w:firstLine="709"/>
        <w:jc w:val="both"/>
      </w:pPr>
      <w:r>
        <w:t>Вы можете направить вопросы по функциональности программы игра "Жизнь" следующими способами:</w:t>
      </w:r>
    </w:p>
    <w:p w14:paraId="1C573642" w14:textId="77777777" w:rsidR="00C62A02" w:rsidRDefault="00C62A02" w:rsidP="00C62A02">
      <w:pPr>
        <w:spacing w:after="0" w:line="240" w:lineRule="auto"/>
        <w:ind w:firstLine="709"/>
        <w:jc w:val="both"/>
      </w:pPr>
      <w:r>
        <w:t>• Email: disttomin8800@gmail.com</w:t>
      </w:r>
    </w:p>
    <w:p w14:paraId="58C93C1F" w14:textId="77777777" w:rsidR="00C62A02" w:rsidRDefault="00C62A02" w:rsidP="00C62A02">
      <w:pPr>
        <w:spacing w:after="0" w:line="240" w:lineRule="auto"/>
        <w:ind w:firstLine="709"/>
        <w:jc w:val="both"/>
      </w:pPr>
      <w:r>
        <w:t>• Телефон: +7 (901) 896-72-43</w:t>
      </w:r>
    </w:p>
    <w:p w14:paraId="3B14494E" w14:textId="7F12B9A5" w:rsidR="00C62A02" w:rsidRPr="00B16F1B" w:rsidRDefault="00C62A02" w:rsidP="00C62A02">
      <w:pPr>
        <w:spacing w:after="0" w:line="240" w:lineRule="auto"/>
        <w:ind w:firstLine="709"/>
        <w:jc w:val="both"/>
        <w:rPr>
          <w:lang w:val="en-US"/>
        </w:rPr>
      </w:pPr>
      <w:r>
        <w:t>• Мессенджеры: Telegram</w:t>
      </w:r>
      <w:r w:rsidR="00B16F1B">
        <w:rPr>
          <w:lang w:val="en-US"/>
        </w:rPr>
        <w:t xml:space="preserve"> - @danill567</w:t>
      </w:r>
    </w:p>
    <w:p w14:paraId="144CF939" w14:textId="4AC084F5" w:rsidR="00C62A02" w:rsidRDefault="00C62A02" w:rsidP="00C62A02">
      <w:pPr>
        <w:spacing w:after="0" w:line="240" w:lineRule="auto"/>
        <w:ind w:firstLine="709"/>
      </w:pPr>
      <w:r>
        <w:t xml:space="preserve">• Форма обратной связи: </w:t>
      </w:r>
      <w:hyperlink r:id="rId15" w:history="1">
        <w:r w:rsidRPr="007F1560">
          <w:rPr>
            <w:rStyle w:val="ae"/>
          </w:rPr>
          <w:t>https://docs.google.com/forms/d/e/1FAIpQLSciEMA3dzAH22j4HDt5hLoy-CG6BJdv2CgPX9kL85BP8Qx7Jw/viewform?usp=dialog</w:t>
        </w:r>
      </w:hyperlink>
    </w:p>
    <w:p w14:paraId="6801C8E9" w14:textId="0BD58D58" w:rsidR="00C62A02" w:rsidRDefault="00C62A02" w:rsidP="00C62A02">
      <w:pPr>
        <w:spacing w:after="0" w:line="240" w:lineRule="auto"/>
        <w:ind w:firstLine="709"/>
        <w:jc w:val="both"/>
      </w:pPr>
      <w:r>
        <w:t>Продажи и сотрудничество:</w:t>
      </w:r>
    </w:p>
    <w:p w14:paraId="27857E3E" w14:textId="77777777" w:rsidR="00C62A02" w:rsidRDefault="00C62A02" w:rsidP="00C62A02">
      <w:pPr>
        <w:spacing w:after="0" w:line="240" w:lineRule="auto"/>
        <w:ind w:firstLine="709"/>
        <w:jc w:val="both"/>
      </w:pPr>
      <w:r>
        <w:t>По вопросам лицензирования и сотрудничества, пожалуйста используйте следующие каналы:</w:t>
      </w:r>
    </w:p>
    <w:p w14:paraId="4748E412" w14:textId="77777777" w:rsidR="00C62A02" w:rsidRDefault="00C62A02" w:rsidP="00C62A02">
      <w:pPr>
        <w:spacing w:after="0" w:line="240" w:lineRule="auto"/>
        <w:ind w:firstLine="709"/>
        <w:jc w:val="both"/>
      </w:pPr>
      <w:r>
        <w:t>• Email: disttomin044@gmail.com</w:t>
      </w:r>
    </w:p>
    <w:p w14:paraId="52624E52" w14:textId="77777777" w:rsidR="00C62A02" w:rsidRDefault="00C62A02" w:rsidP="00C62A02">
      <w:pPr>
        <w:spacing w:after="0" w:line="240" w:lineRule="auto"/>
        <w:ind w:firstLine="709"/>
        <w:jc w:val="both"/>
      </w:pPr>
      <w:r>
        <w:t>• Телефон: +7 (901) 896-72-43</w:t>
      </w:r>
    </w:p>
    <w:p w14:paraId="20637A14" w14:textId="542D6E6E" w:rsidR="00C62A02" w:rsidRPr="00B16F1B" w:rsidRDefault="00C62A02" w:rsidP="00C62A02">
      <w:pPr>
        <w:spacing w:after="0" w:line="240" w:lineRule="auto"/>
        <w:ind w:firstLine="709"/>
        <w:jc w:val="both"/>
        <w:rPr>
          <w:lang w:val="en-US"/>
        </w:rPr>
      </w:pPr>
      <w:r>
        <w:t>• Мессенджеры: Telegram</w:t>
      </w:r>
      <w:r w:rsidR="00B16F1B" w:rsidRPr="00B16F1B">
        <w:t xml:space="preserve"> </w:t>
      </w:r>
      <w:r w:rsidR="00B16F1B">
        <w:rPr>
          <w:lang w:val="en-US"/>
        </w:rPr>
        <w:t>- @danill567</w:t>
      </w:r>
    </w:p>
    <w:p w14:paraId="234F2663" w14:textId="071CE77F" w:rsidR="00C62A02" w:rsidRDefault="00C62A02" w:rsidP="00C62A02">
      <w:pPr>
        <w:spacing w:after="0" w:line="240" w:lineRule="auto"/>
        <w:ind w:firstLine="709"/>
      </w:pPr>
      <w:r>
        <w:t xml:space="preserve">• Форма обратной связи: </w:t>
      </w:r>
      <w:hyperlink r:id="rId16" w:history="1">
        <w:r w:rsidRPr="007F1560">
          <w:rPr>
            <w:rStyle w:val="ae"/>
          </w:rPr>
          <w:t>https://docs.google.com/forms/d/e/1FAIpQLSfDUm_Yv_DeDso5HOoiv0HitrzN5VAdnGBFYfquWwEd10DmSw/viewform?usp=dialog</w:t>
        </w:r>
      </w:hyperlink>
    </w:p>
    <w:p w14:paraId="2E8064A1" w14:textId="1A9C1B2C" w:rsidR="00C62A02" w:rsidRDefault="00C62A02" w:rsidP="00C62A02">
      <w:pPr>
        <w:spacing w:after="0" w:line="240" w:lineRule="auto"/>
        <w:ind w:firstLine="709"/>
        <w:jc w:val="both"/>
      </w:pPr>
      <w:r>
        <w:t>Офис компании и адрес для корреспонденции:</w:t>
      </w:r>
    </w:p>
    <w:p w14:paraId="7137AF98" w14:textId="5BDF6E5A" w:rsidR="00C62A02" w:rsidRDefault="00C62A02" w:rsidP="00C62A02">
      <w:pPr>
        <w:spacing w:after="0" w:line="240" w:lineRule="auto"/>
        <w:ind w:firstLine="709"/>
        <w:jc w:val="both"/>
      </w:pPr>
    </w:p>
    <w:tbl>
      <w:tblPr>
        <w:tblStyle w:val="af1"/>
        <w:tblpPr w:leftFromText="180" w:rightFromText="180" w:vertAnchor="text" w:horzAnchor="page" w:tblpX="8101" w:tblpY="224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3256"/>
      </w:tblGrid>
      <w:tr w:rsidR="00643802" w:rsidRPr="00643802" w14:paraId="432DC642" w14:textId="77777777" w:rsidTr="00643802">
        <w:trPr>
          <w:trHeight w:val="257"/>
        </w:trPr>
        <w:tc>
          <w:tcPr>
            <w:tcW w:w="3256" w:type="dxa"/>
            <w:shd w:val="clear" w:color="auto" w:fill="FFFFFF" w:themeFill="background1"/>
          </w:tcPr>
          <w:p w14:paraId="6ED381F7" w14:textId="24EA2D9E" w:rsidR="00643802" w:rsidRPr="00643802" w:rsidRDefault="00643802" w:rsidP="00643802">
            <w:pPr>
              <w:jc w:val="center"/>
            </w:pPr>
            <w:r>
              <w:t>ул</w:t>
            </w:r>
            <w:r w:rsidRPr="00643802">
              <w:rPr>
                <w:lang w:val="en-US"/>
              </w:rPr>
              <w:t xml:space="preserve">. </w:t>
            </w:r>
            <w:r>
              <w:t>Проспект</w:t>
            </w:r>
            <w:r w:rsidRPr="00643802">
              <w:rPr>
                <w:lang w:val="en-US"/>
              </w:rPr>
              <w:t xml:space="preserve"> </w:t>
            </w:r>
            <w:r>
              <w:t>Мира</w:t>
            </w:r>
            <w:r w:rsidRPr="00643802">
              <w:rPr>
                <w:lang w:val="en-US"/>
              </w:rPr>
              <w:t xml:space="preserve"> 12</w:t>
            </w:r>
          </w:p>
        </w:tc>
      </w:tr>
      <w:tr w:rsidR="00643802" w:rsidRPr="00643802" w14:paraId="17533A53" w14:textId="77777777" w:rsidTr="00643802">
        <w:trPr>
          <w:trHeight w:val="257"/>
        </w:trPr>
        <w:tc>
          <w:tcPr>
            <w:tcW w:w="3256" w:type="dxa"/>
            <w:shd w:val="clear" w:color="auto" w:fill="FFFFFF" w:themeFill="background1"/>
          </w:tcPr>
          <w:p w14:paraId="4E1BB09C" w14:textId="0D0DC288" w:rsidR="00643802" w:rsidRPr="00643802" w:rsidRDefault="00643802" w:rsidP="00643802">
            <w:pPr>
              <w:jc w:val="center"/>
            </w:pPr>
            <w:r>
              <w:t>г. Орск</w:t>
            </w:r>
          </w:p>
        </w:tc>
      </w:tr>
      <w:tr w:rsidR="00643802" w:rsidRPr="00643802" w14:paraId="3749EBA9" w14:textId="77777777" w:rsidTr="00643802">
        <w:trPr>
          <w:trHeight w:val="257"/>
        </w:trPr>
        <w:tc>
          <w:tcPr>
            <w:tcW w:w="3256" w:type="dxa"/>
            <w:shd w:val="clear" w:color="auto" w:fill="FFFFFF" w:themeFill="background1"/>
          </w:tcPr>
          <w:p w14:paraId="6EF139F9" w14:textId="5A571121" w:rsidR="00643802" w:rsidRPr="00643802" w:rsidRDefault="00643802" w:rsidP="00643802">
            <w:pPr>
              <w:jc w:val="center"/>
            </w:pPr>
            <w:r>
              <w:t>Оренбургская обл. РФ</w:t>
            </w:r>
          </w:p>
        </w:tc>
      </w:tr>
    </w:tbl>
    <w:p w14:paraId="3B7437A6" w14:textId="1E52E1D7" w:rsidR="00643802" w:rsidRDefault="00643802" w:rsidP="00C62A02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4A4F9FE6" wp14:editId="6BB60FF8">
            <wp:extent cx="3115749" cy="2076450"/>
            <wp:effectExtent l="0" t="0" r="8890" b="0"/>
            <wp:docPr id="4" name="Рисунок 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41" cy="211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43802" w:rsidSect="00C90116">
      <w:headerReference w:type="default" r:id="rId18"/>
      <w:footerReference w:type="default" r:id="rId19"/>
      <w:pgSz w:w="11906" w:h="16838"/>
      <w:pgMar w:top="851" w:right="454" w:bottom="1701" w:left="1304" w:header="284" w:footer="113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D578AB" w14:textId="77777777" w:rsidR="00E44970" w:rsidRDefault="00E44970" w:rsidP="00BC3DDD">
      <w:pPr>
        <w:spacing w:after="0" w:line="240" w:lineRule="auto"/>
      </w:pPr>
      <w:r>
        <w:separator/>
      </w:r>
    </w:p>
  </w:endnote>
  <w:endnote w:type="continuationSeparator" w:id="0">
    <w:p w14:paraId="57ED60B2" w14:textId="77777777" w:rsidR="00E44970" w:rsidRDefault="00E44970" w:rsidP="00BC3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A0B4CE" w14:textId="7189347D" w:rsidR="007434AA" w:rsidRDefault="00685B91">
    <w:pPr>
      <w:pStyle w:val="aa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4BBABB6" wp14:editId="688AF032">
              <wp:simplePos x="0" y="0"/>
              <wp:positionH relativeFrom="page">
                <wp:posOffset>7001510</wp:posOffset>
              </wp:positionH>
              <wp:positionV relativeFrom="page">
                <wp:posOffset>10225405</wp:posOffset>
              </wp:positionV>
              <wp:extent cx="359410" cy="287655"/>
              <wp:effectExtent l="0" t="0" r="21590" b="17145"/>
              <wp:wrapNone/>
              <wp:docPr id="7" name="Прямоугольник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8765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43D8209" w14:textId="03A489B3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="002E057E">
                            <w:rPr>
                              <w:noProof/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9</w: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4BBABB6" id="Прямоугольник 7" o:spid="_x0000_s1026" style="position:absolute;margin-left:551.3pt;margin-top:805.15pt;width:28.3pt;height:22.6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" filled="f" strokecolor="black [3213]" strokeweight="1.5pt">
              <v:textbox>
                <w:txbxContent>
                  <w:p w14:paraId="543D8209" w14:textId="03A489B3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 xml:space="preserve"> PAGE  \* Arabic  \* MERGEFORMAT </w:instrTex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="002E057E">
                      <w:rPr>
                        <w:noProof/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9</w: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92377C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7618576" wp14:editId="37AFA648">
              <wp:simplePos x="0" y="0"/>
              <wp:positionH relativeFrom="page">
                <wp:posOffset>7002698</wp:posOffset>
              </wp:positionH>
              <wp:positionV relativeFrom="page">
                <wp:posOffset>9973310</wp:posOffset>
              </wp:positionV>
              <wp:extent cx="359410" cy="251460"/>
              <wp:effectExtent l="0" t="0" r="21590" b="1524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5146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2ACC5A" w14:textId="77777777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Лист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680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618576" id="Прямоугольник 6" o:spid="_x0000_s1027" style="position:absolute;margin-left:551.4pt;margin-top:785.3pt;width:28.3pt;height:19.8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" filled="f" strokecolor="black [3213]" strokeweight="1.5pt">
              <v:textbox inset="0,1.3mm,0">
                <w:txbxContent>
                  <w:p w14:paraId="172ACC5A" w14:textId="77777777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Лист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3375F1" w14:textId="77777777" w:rsidR="00E44970" w:rsidRDefault="00E44970" w:rsidP="00BC3DDD">
      <w:pPr>
        <w:spacing w:after="0" w:line="240" w:lineRule="auto"/>
      </w:pPr>
      <w:r>
        <w:separator/>
      </w:r>
    </w:p>
  </w:footnote>
  <w:footnote w:type="continuationSeparator" w:id="0">
    <w:p w14:paraId="3B4FCB73" w14:textId="77777777" w:rsidR="00E44970" w:rsidRDefault="00E44970" w:rsidP="00BC3D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A2FED" w14:textId="77777777" w:rsidR="00BC3DDD" w:rsidRDefault="00BC3DDD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D131B39" wp14:editId="047F66E2">
              <wp:simplePos x="0" y="0"/>
              <wp:positionH relativeFrom="page">
                <wp:posOffset>705403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0202ADC" id="Прямоугольник 1" o:spid="_x0000_s1026" style="position:absolute;margin-left:55.55pt;margin-top:14.2pt;width:524.4pt;height:813.5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5CCCA" w14:textId="77777777" w:rsidR="008B6E23" w:rsidRDefault="008B6E23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B9521C2" wp14:editId="77FAE5B4">
              <wp:simplePos x="0" y="0"/>
              <wp:positionH relativeFrom="page">
                <wp:posOffset>700323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8" name="Прямоугольник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EA1379B" id="Прямоугольник 8" o:spid="_x0000_s1026" style="position:absolute;margin-left:55.15pt;margin-top:14.2pt;width:524.4pt;height:813.5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21AF7"/>
    <w:multiLevelType w:val="hybridMultilevel"/>
    <w:tmpl w:val="71CC14AC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3631CE9"/>
    <w:multiLevelType w:val="hybridMultilevel"/>
    <w:tmpl w:val="A60A818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6F50634"/>
    <w:multiLevelType w:val="hybridMultilevel"/>
    <w:tmpl w:val="589A7F70"/>
    <w:lvl w:ilvl="0" w:tplc="04190017">
      <w:start w:val="1"/>
      <w:numFmt w:val="lowerLetter"/>
      <w:lvlText w:val="%1)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" w15:restartNumberingAfterBreak="0">
    <w:nsid w:val="147F0993"/>
    <w:multiLevelType w:val="hybridMultilevel"/>
    <w:tmpl w:val="E93C2C8A"/>
    <w:lvl w:ilvl="0" w:tplc="FFFFFFFF">
      <w:start w:val="1"/>
      <w:numFmt w:val="lowerLetter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7776B68"/>
    <w:multiLevelType w:val="hybridMultilevel"/>
    <w:tmpl w:val="979CB160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AB84A0A"/>
    <w:multiLevelType w:val="hybridMultilevel"/>
    <w:tmpl w:val="CFD6E1E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BC0388F"/>
    <w:multiLevelType w:val="hybridMultilevel"/>
    <w:tmpl w:val="17FA2E12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DA61D0F"/>
    <w:multiLevelType w:val="hybridMultilevel"/>
    <w:tmpl w:val="1910DE0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126778D"/>
    <w:multiLevelType w:val="hybridMultilevel"/>
    <w:tmpl w:val="1910DE04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2740194"/>
    <w:multiLevelType w:val="hybridMultilevel"/>
    <w:tmpl w:val="196CC1B8"/>
    <w:lvl w:ilvl="0" w:tplc="D3E4702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2A12A5A"/>
    <w:multiLevelType w:val="hybridMultilevel"/>
    <w:tmpl w:val="E93C2C8A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3E001BC"/>
    <w:multiLevelType w:val="hybridMultilevel"/>
    <w:tmpl w:val="58CE3D18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5875A90"/>
    <w:multiLevelType w:val="hybridMultilevel"/>
    <w:tmpl w:val="03F8BCF6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7DC5179"/>
    <w:multiLevelType w:val="hybridMultilevel"/>
    <w:tmpl w:val="CA5E2D5A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9B53FD8"/>
    <w:multiLevelType w:val="hybridMultilevel"/>
    <w:tmpl w:val="16B2FE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B360297"/>
    <w:multiLevelType w:val="hybridMultilevel"/>
    <w:tmpl w:val="03728774"/>
    <w:lvl w:ilvl="0" w:tplc="04190011">
      <w:start w:val="1"/>
      <w:numFmt w:val="decimal"/>
      <w:lvlText w:val="%1)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6" w15:restartNumberingAfterBreak="0">
    <w:nsid w:val="32B051A1"/>
    <w:multiLevelType w:val="hybridMultilevel"/>
    <w:tmpl w:val="A40259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DB2C85"/>
    <w:multiLevelType w:val="hybridMultilevel"/>
    <w:tmpl w:val="5AB2F0B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ACC624F"/>
    <w:multiLevelType w:val="hybridMultilevel"/>
    <w:tmpl w:val="BE208932"/>
    <w:lvl w:ilvl="0" w:tplc="0A0CEE9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5BC616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8405F0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46EBD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304FE8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60E011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A8A87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E687E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610FF9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0931652"/>
    <w:multiLevelType w:val="hybridMultilevel"/>
    <w:tmpl w:val="E5964B66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52C6417"/>
    <w:multiLevelType w:val="multilevel"/>
    <w:tmpl w:val="987C3B0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FC4048"/>
    <w:multiLevelType w:val="hybridMultilevel"/>
    <w:tmpl w:val="9AA2A19E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A1F507B"/>
    <w:multiLevelType w:val="hybridMultilevel"/>
    <w:tmpl w:val="CFD6E1EC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CEB0E3A"/>
    <w:multiLevelType w:val="hybridMultilevel"/>
    <w:tmpl w:val="00F4F254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2071F3D"/>
    <w:multiLevelType w:val="hybridMultilevel"/>
    <w:tmpl w:val="3FD41948"/>
    <w:lvl w:ilvl="0" w:tplc="0A0CEE9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56D7D1D"/>
    <w:multiLevelType w:val="hybridMultilevel"/>
    <w:tmpl w:val="22429870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84C27C2"/>
    <w:multiLevelType w:val="hybridMultilevel"/>
    <w:tmpl w:val="F2D2ECA2"/>
    <w:lvl w:ilvl="0" w:tplc="DCAC424E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7" w15:restartNumberingAfterBreak="0">
    <w:nsid w:val="59D330FE"/>
    <w:multiLevelType w:val="hybridMultilevel"/>
    <w:tmpl w:val="2FB483E8"/>
    <w:lvl w:ilvl="0" w:tplc="4EFEFF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F300218"/>
    <w:multiLevelType w:val="hybridMultilevel"/>
    <w:tmpl w:val="C6EABA44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0321800"/>
    <w:multiLevelType w:val="hybridMultilevel"/>
    <w:tmpl w:val="4F0E6524"/>
    <w:lvl w:ilvl="0" w:tplc="0A0CEE9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0DB7133"/>
    <w:multiLevelType w:val="hybridMultilevel"/>
    <w:tmpl w:val="ECD40092"/>
    <w:lvl w:ilvl="0" w:tplc="0A0CEE9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40C77F0"/>
    <w:multiLevelType w:val="hybridMultilevel"/>
    <w:tmpl w:val="EB800FC2"/>
    <w:lvl w:ilvl="0" w:tplc="0A0CEE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6E5321"/>
    <w:multiLevelType w:val="multilevel"/>
    <w:tmpl w:val="D47E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446465"/>
    <w:multiLevelType w:val="hybridMultilevel"/>
    <w:tmpl w:val="6702491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9286C9A"/>
    <w:multiLevelType w:val="hybridMultilevel"/>
    <w:tmpl w:val="6120A114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A894FE0"/>
    <w:multiLevelType w:val="hybridMultilevel"/>
    <w:tmpl w:val="173A8B6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EFF0387"/>
    <w:multiLevelType w:val="hybridMultilevel"/>
    <w:tmpl w:val="E0384D54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24B73A4"/>
    <w:multiLevelType w:val="hybridMultilevel"/>
    <w:tmpl w:val="5A0292B2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34B4AD7"/>
    <w:multiLevelType w:val="hybridMultilevel"/>
    <w:tmpl w:val="A9C8E1A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A705F3D"/>
    <w:multiLevelType w:val="hybridMultilevel"/>
    <w:tmpl w:val="C194C504"/>
    <w:lvl w:ilvl="0" w:tplc="DCAC424E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0" w15:restartNumberingAfterBreak="0">
    <w:nsid w:val="7AA439EB"/>
    <w:multiLevelType w:val="hybridMultilevel"/>
    <w:tmpl w:val="62ACB5A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C58104D"/>
    <w:multiLevelType w:val="hybridMultilevel"/>
    <w:tmpl w:val="4082083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D690865"/>
    <w:multiLevelType w:val="hybridMultilevel"/>
    <w:tmpl w:val="5552C62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120637823">
    <w:abstractNumId w:val="14"/>
  </w:num>
  <w:num w:numId="2" w16cid:durableId="1356538875">
    <w:abstractNumId w:val="16"/>
  </w:num>
  <w:num w:numId="3" w16cid:durableId="1083142498">
    <w:abstractNumId w:val="31"/>
  </w:num>
  <w:num w:numId="4" w16cid:durableId="748425813">
    <w:abstractNumId w:val="18"/>
  </w:num>
  <w:num w:numId="5" w16cid:durableId="1207333859">
    <w:abstractNumId w:val="27"/>
  </w:num>
  <w:num w:numId="6" w16cid:durableId="1208880117">
    <w:abstractNumId w:val="9"/>
  </w:num>
  <w:num w:numId="7" w16cid:durableId="1327515415">
    <w:abstractNumId w:val="32"/>
  </w:num>
  <w:num w:numId="8" w16cid:durableId="310909446">
    <w:abstractNumId w:val="20"/>
  </w:num>
  <w:num w:numId="9" w16cid:durableId="1192718783">
    <w:abstractNumId w:val="29"/>
  </w:num>
  <w:num w:numId="10" w16cid:durableId="1450472001">
    <w:abstractNumId w:val="2"/>
  </w:num>
  <w:num w:numId="11" w16cid:durableId="1149902920">
    <w:abstractNumId w:val="11"/>
  </w:num>
  <w:num w:numId="12" w16cid:durableId="1758357097">
    <w:abstractNumId w:val="10"/>
  </w:num>
  <w:num w:numId="13" w16cid:durableId="1433086990">
    <w:abstractNumId w:val="19"/>
  </w:num>
  <w:num w:numId="14" w16cid:durableId="2112967039">
    <w:abstractNumId w:val="21"/>
  </w:num>
  <w:num w:numId="15" w16cid:durableId="1575503022">
    <w:abstractNumId w:val="6"/>
  </w:num>
  <w:num w:numId="16" w16cid:durableId="187380913">
    <w:abstractNumId w:val="13"/>
  </w:num>
  <w:num w:numId="17" w16cid:durableId="1964117622">
    <w:abstractNumId w:val="36"/>
  </w:num>
  <w:num w:numId="18" w16cid:durableId="394857637">
    <w:abstractNumId w:val="23"/>
  </w:num>
  <w:num w:numId="19" w16cid:durableId="1161392080">
    <w:abstractNumId w:val="26"/>
  </w:num>
  <w:num w:numId="20" w16cid:durableId="1599563779">
    <w:abstractNumId w:val="39"/>
  </w:num>
  <w:num w:numId="21" w16cid:durableId="1027950866">
    <w:abstractNumId w:val="0"/>
  </w:num>
  <w:num w:numId="22" w16cid:durableId="1209880792">
    <w:abstractNumId w:val="12"/>
  </w:num>
  <w:num w:numId="23" w16cid:durableId="1937204766">
    <w:abstractNumId w:val="25"/>
  </w:num>
  <w:num w:numId="24" w16cid:durableId="1572809043">
    <w:abstractNumId w:val="4"/>
  </w:num>
  <w:num w:numId="25" w16cid:durableId="279459743">
    <w:abstractNumId w:val="3"/>
  </w:num>
  <w:num w:numId="26" w16cid:durableId="2086148419">
    <w:abstractNumId w:val="30"/>
  </w:num>
  <w:num w:numId="27" w16cid:durableId="412747280">
    <w:abstractNumId w:val="24"/>
  </w:num>
  <w:num w:numId="28" w16cid:durableId="1428233053">
    <w:abstractNumId w:val="34"/>
  </w:num>
  <w:num w:numId="29" w16cid:durableId="1857694658">
    <w:abstractNumId w:val="41"/>
  </w:num>
  <w:num w:numId="30" w16cid:durableId="1869760223">
    <w:abstractNumId w:val="5"/>
  </w:num>
  <w:num w:numId="31" w16cid:durableId="302974095">
    <w:abstractNumId w:val="28"/>
  </w:num>
  <w:num w:numId="32" w16cid:durableId="1148132763">
    <w:abstractNumId w:val="22"/>
  </w:num>
  <w:num w:numId="33" w16cid:durableId="148834224">
    <w:abstractNumId w:val="7"/>
  </w:num>
  <w:num w:numId="34" w16cid:durableId="689726510">
    <w:abstractNumId w:val="8"/>
  </w:num>
  <w:num w:numId="35" w16cid:durableId="393086039">
    <w:abstractNumId w:val="17"/>
  </w:num>
  <w:num w:numId="36" w16cid:durableId="676886231">
    <w:abstractNumId w:val="38"/>
  </w:num>
  <w:num w:numId="37" w16cid:durableId="73017035">
    <w:abstractNumId w:val="40"/>
  </w:num>
  <w:num w:numId="38" w16cid:durableId="1382703342">
    <w:abstractNumId w:val="33"/>
  </w:num>
  <w:num w:numId="39" w16cid:durableId="1686706490">
    <w:abstractNumId w:val="35"/>
  </w:num>
  <w:num w:numId="40" w16cid:durableId="1519739226">
    <w:abstractNumId w:val="42"/>
  </w:num>
  <w:num w:numId="41" w16cid:durableId="1448551038">
    <w:abstractNumId w:val="37"/>
  </w:num>
  <w:num w:numId="42" w16cid:durableId="377824674">
    <w:abstractNumId w:val="1"/>
  </w:num>
  <w:num w:numId="43" w16cid:durableId="210510786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B62"/>
    <w:rsid w:val="0000244D"/>
    <w:rsid w:val="00002EEF"/>
    <w:rsid w:val="000036C6"/>
    <w:rsid w:val="00005395"/>
    <w:rsid w:val="00010BCE"/>
    <w:rsid w:val="000228B0"/>
    <w:rsid w:val="00027F2D"/>
    <w:rsid w:val="00030797"/>
    <w:rsid w:val="00031682"/>
    <w:rsid w:val="00032146"/>
    <w:rsid w:val="00036124"/>
    <w:rsid w:val="00042B3F"/>
    <w:rsid w:val="00047C11"/>
    <w:rsid w:val="00052ED8"/>
    <w:rsid w:val="00054E63"/>
    <w:rsid w:val="00057D6F"/>
    <w:rsid w:val="00060C68"/>
    <w:rsid w:val="00062E24"/>
    <w:rsid w:val="00083EE9"/>
    <w:rsid w:val="000853E5"/>
    <w:rsid w:val="0008588B"/>
    <w:rsid w:val="00085BD6"/>
    <w:rsid w:val="00091A94"/>
    <w:rsid w:val="000979B1"/>
    <w:rsid w:val="000C03FF"/>
    <w:rsid w:val="000C082B"/>
    <w:rsid w:val="000C2721"/>
    <w:rsid w:val="000F1B6B"/>
    <w:rsid w:val="001105AC"/>
    <w:rsid w:val="001130E0"/>
    <w:rsid w:val="001171E1"/>
    <w:rsid w:val="0014572B"/>
    <w:rsid w:val="001519AB"/>
    <w:rsid w:val="001566BA"/>
    <w:rsid w:val="001607BB"/>
    <w:rsid w:val="00167287"/>
    <w:rsid w:val="00170D1E"/>
    <w:rsid w:val="00176E38"/>
    <w:rsid w:val="00185CCF"/>
    <w:rsid w:val="00195A2E"/>
    <w:rsid w:val="001A07BA"/>
    <w:rsid w:val="001A3C88"/>
    <w:rsid w:val="001C0E59"/>
    <w:rsid w:val="001D63E0"/>
    <w:rsid w:val="001D6C90"/>
    <w:rsid w:val="001E08A4"/>
    <w:rsid w:val="002031F4"/>
    <w:rsid w:val="00207CE8"/>
    <w:rsid w:val="0021294F"/>
    <w:rsid w:val="00221104"/>
    <w:rsid w:val="00221851"/>
    <w:rsid w:val="00243C26"/>
    <w:rsid w:val="0024687E"/>
    <w:rsid w:val="002521B5"/>
    <w:rsid w:val="00261E97"/>
    <w:rsid w:val="0026257C"/>
    <w:rsid w:val="00265811"/>
    <w:rsid w:val="00266036"/>
    <w:rsid w:val="00276D56"/>
    <w:rsid w:val="00283DB5"/>
    <w:rsid w:val="002915C5"/>
    <w:rsid w:val="002B34AF"/>
    <w:rsid w:val="002B39BD"/>
    <w:rsid w:val="002B6D07"/>
    <w:rsid w:val="002C5298"/>
    <w:rsid w:val="002D302B"/>
    <w:rsid w:val="002D6E86"/>
    <w:rsid w:val="002E057E"/>
    <w:rsid w:val="002E2869"/>
    <w:rsid w:val="002E2DC8"/>
    <w:rsid w:val="002F1656"/>
    <w:rsid w:val="002F2A97"/>
    <w:rsid w:val="002F71E2"/>
    <w:rsid w:val="00301186"/>
    <w:rsid w:val="00302A40"/>
    <w:rsid w:val="00304E7C"/>
    <w:rsid w:val="00314B64"/>
    <w:rsid w:val="00321624"/>
    <w:rsid w:val="00342074"/>
    <w:rsid w:val="00342096"/>
    <w:rsid w:val="00344B3C"/>
    <w:rsid w:val="0034501C"/>
    <w:rsid w:val="003458DE"/>
    <w:rsid w:val="00354B8B"/>
    <w:rsid w:val="0036235E"/>
    <w:rsid w:val="00362CF0"/>
    <w:rsid w:val="003657F8"/>
    <w:rsid w:val="00366A8A"/>
    <w:rsid w:val="00373977"/>
    <w:rsid w:val="00377285"/>
    <w:rsid w:val="00392EA6"/>
    <w:rsid w:val="00394665"/>
    <w:rsid w:val="003A1481"/>
    <w:rsid w:val="003A731D"/>
    <w:rsid w:val="003C627E"/>
    <w:rsid w:val="003D3DB6"/>
    <w:rsid w:val="003D4E85"/>
    <w:rsid w:val="003D58F9"/>
    <w:rsid w:val="003D6241"/>
    <w:rsid w:val="003F6477"/>
    <w:rsid w:val="004001FD"/>
    <w:rsid w:val="00412A25"/>
    <w:rsid w:val="00416922"/>
    <w:rsid w:val="0044135B"/>
    <w:rsid w:val="004470C3"/>
    <w:rsid w:val="00450ABA"/>
    <w:rsid w:val="00453A3B"/>
    <w:rsid w:val="00457D8A"/>
    <w:rsid w:val="00463E97"/>
    <w:rsid w:val="00466642"/>
    <w:rsid w:val="00483312"/>
    <w:rsid w:val="0048469D"/>
    <w:rsid w:val="0048501A"/>
    <w:rsid w:val="0048686B"/>
    <w:rsid w:val="00487DF4"/>
    <w:rsid w:val="00492E8C"/>
    <w:rsid w:val="00494911"/>
    <w:rsid w:val="004A306C"/>
    <w:rsid w:val="004A79FC"/>
    <w:rsid w:val="004B177B"/>
    <w:rsid w:val="004D2C76"/>
    <w:rsid w:val="004D3C2C"/>
    <w:rsid w:val="004E07AF"/>
    <w:rsid w:val="004E25F4"/>
    <w:rsid w:val="004E4713"/>
    <w:rsid w:val="004E767C"/>
    <w:rsid w:val="004E7B48"/>
    <w:rsid w:val="004E7B7C"/>
    <w:rsid w:val="004F22D7"/>
    <w:rsid w:val="004F3237"/>
    <w:rsid w:val="0050070B"/>
    <w:rsid w:val="00505006"/>
    <w:rsid w:val="00505197"/>
    <w:rsid w:val="005052C2"/>
    <w:rsid w:val="005206FD"/>
    <w:rsid w:val="00523356"/>
    <w:rsid w:val="005263D6"/>
    <w:rsid w:val="00540A05"/>
    <w:rsid w:val="0054147A"/>
    <w:rsid w:val="00542F1D"/>
    <w:rsid w:val="00544852"/>
    <w:rsid w:val="0054502A"/>
    <w:rsid w:val="00556486"/>
    <w:rsid w:val="00556E23"/>
    <w:rsid w:val="00577A2C"/>
    <w:rsid w:val="00584867"/>
    <w:rsid w:val="00587EFB"/>
    <w:rsid w:val="00594E30"/>
    <w:rsid w:val="00595CC5"/>
    <w:rsid w:val="005A53B5"/>
    <w:rsid w:val="005A747C"/>
    <w:rsid w:val="005B197A"/>
    <w:rsid w:val="005C07EB"/>
    <w:rsid w:val="005C6B28"/>
    <w:rsid w:val="005C78B9"/>
    <w:rsid w:val="005D6495"/>
    <w:rsid w:val="005D6958"/>
    <w:rsid w:val="005E2498"/>
    <w:rsid w:val="006003FE"/>
    <w:rsid w:val="00604570"/>
    <w:rsid w:val="00604DB7"/>
    <w:rsid w:val="006108FD"/>
    <w:rsid w:val="006307CE"/>
    <w:rsid w:val="00634397"/>
    <w:rsid w:val="00634B71"/>
    <w:rsid w:val="00643802"/>
    <w:rsid w:val="00650E61"/>
    <w:rsid w:val="006514DF"/>
    <w:rsid w:val="00653D53"/>
    <w:rsid w:val="00654334"/>
    <w:rsid w:val="00660355"/>
    <w:rsid w:val="0066209D"/>
    <w:rsid w:val="00664611"/>
    <w:rsid w:val="00667D1E"/>
    <w:rsid w:val="00672812"/>
    <w:rsid w:val="00685250"/>
    <w:rsid w:val="00685B91"/>
    <w:rsid w:val="006864D1"/>
    <w:rsid w:val="00690812"/>
    <w:rsid w:val="0069555A"/>
    <w:rsid w:val="00696783"/>
    <w:rsid w:val="006B7537"/>
    <w:rsid w:val="006D11C8"/>
    <w:rsid w:val="006F2D2F"/>
    <w:rsid w:val="006F3777"/>
    <w:rsid w:val="007039F1"/>
    <w:rsid w:val="00710711"/>
    <w:rsid w:val="00711FE0"/>
    <w:rsid w:val="007123E1"/>
    <w:rsid w:val="00717620"/>
    <w:rsid w:val="007324D2"/>
    <w:rsid w:val="00736C09"/>
    <w:rsid w:val="007434AA"/>
    <w:rsid w:val="007448FB"/>
    <w:rsid w:val="00760B6B"/>
    <w:rsid w:val="00760BB2"/>
    <w:rsid w:val="00762BB0"/>
    <w:rsid w:val="00763E9C"/>
    <w:rsid w:val="00770301"/>
    <w:rsid w:val="00770DF6"/>
    <w:rsid w:val="007833C5"/>
    <w:rsid w:val="007933EB"/>
    <w:rsid w:val="00793EC3"/>
    <w:rsid w:val="00794201"/>
    <w:rsid w:val="007964B7"/>
    <w:rsid w:val="00797F64"/>
    <w:rsid w:val="007B6EFC"/>
    <w:rsid w:val="007C48E4"/>
    <w:rsid w:val="007C796A"/>
    <w:rsid w:val="007D1FC2"/>
    <w:rsid w:val="007D2ECE"/>
    <w:rsid w:val="007D3E18"/>
    <w:rsid w:val="007D7CD6"/>
    <w:rsid w:val="007F1330"/>
    <w:rsid w:val="007F2368"/>
    <w:rsid w:val="007F325A"/>
    <w:rsid w:val="00801064"/>
    <w:rsid w:val="008015F0"/>
    <w:rsid w:val="00802B3A"/>
    <w:rsid w:val="00803761"/>
    <w:rsid w:val="00814030"/>
    <w:rsid w:val="008150FE"/>
    <w:rsid w:val="008152EA"/>
    <w:rsid w:val="0081600A"/>
    <w:rsid w:val="00816010"/>
    <w:rsid w:val="008238C6"/>
    <w:rsid w:val="00827B62"/>
    <w:rsid w:val="00842FFF"/>
    <w:rsid w:val="00847172"/>
    <w:rsid w:val="008524A6"/>
    <w:rsid w:val="0085568A"/>
    <w:rsid w:val="00855E5D"/>
    <w:rsid w:val="008625B4"/>
    <w:rsid w:val="0086296A"/>
    <w:rsid w:val="008641A2"/>
    <w:rsid w:val="00874DDF"/>
    <w:rsid w:val="008751EC"/>
    <w:rsid w:val="00875BE7"/>
    <w:rsid w:val="00875EBB"/>
    <w:rsid w:val="0087691C"/>
    <w:rsid w:val="008929F8"/>
    <w:rsid w:val="008979BD"/>
    <w:rsid w:val="008B3BAB"/>
    <w:rsid w:val="008B6E23"/>
    <w:rsid w:val="008C5361"/>
    <w:rsid w:val="008C54A1"/>
    <w:rsid w:val="008D00CA"/>
    <w:rsid w:val="008D3E13"/>
    <w:rsid w:val="008D3E3D"/>
    <w:rsid w:val="008E7D94"/>
    <w:rsid w:val="008F09F8"/>
    <w:rsid w:val="008F6B88"/>
    <w:rsid w:val="0090103B"/>
    <w:rsid w:val="00906D3E"/>
    <w:rsid w:val="009108EE"/>
    <w:rsid w:val="009122DE"/>
    <w:rsid w:val="00915235"/>
    <w:rsid w:val="0092377C"/>
    <w:rsid w:val="009326CA"/>
    <w:rsid w:val="00932AF2"/>
    <w:rsid w:val="009345AC"/>
    <w:rsid w:val="009367ED"/>
    <w:rsid w:val="00947603"/>
    <w:rsid w:val="00954612"/>
    <w:rsid w:val="00964CF4"/>
    <w:rsid w:val="00964F4B"/>
    <w:rsid w:val="009679F8"/>
    <w:rsid w:val="00972495"/>
    <w:rsid w:val="00986925"/>
    <w:rsid w:val="009960C5"/>
    <w:rsid w:val="009A40E1"/>
    <w:rsid w:val="009A5CFE"/>
    <w:rsid w:val="009B3177"/>
    <w:rsid w:val="009B452E"/>
    <w:rsid w:val="009B4E31"/>
    <w:rsid w:val="009C0E2E"/>
    <w:rsid w:val="009C5919"/>
    <w:rsid w:val="009D49FB"/>
    <w:rsid w:val="009E2008"/>
    <w:rsid w:val="009E51F2"/>
    <w:rsid w:val="009F3D1C"/>
    <w:rsid w:val="009F68E2"/>
    <w:rsid w:val="009F7EE9"/>
    <w:rsid w:val="00A0204A"/>
    <w:rsid w:val="00A17283"/>
    <w:rsid w:val="00A22016"/>
    <w:rsid w:val="00A22926"/>
    <w:rsid w:val="00A251FD"/>
    <w:rsid w:val="00A25B3B"/>
    <w:rsid w:val="00A306F5"/>
    <w:rsid w:val="00A3651D"/>
    <w:rsid w:val="00A40B37"/>
    <w:rsid w:val="00A45D36"/>
    <w:rsid w:val="00A46AAC"/>
    <w:rsid w:val="00A52631"/>
    <w:rsid w:val="00A71B3F"/>
    <w:rsid w:val="00A7299C"/>
    <w:rsid w:val="00A7336C"/>
    <w:rsid w:val="00A74503"/>
    <w:rsid w:val="00A76215"/>
    <w:rsid w:val="00A80600"/>
    <w:rsid w:val="00A80E0C"/>
    <w:rsid w:val="00A8602B"/>
    <w:rsid w:val="00A90B18"/>
    <w:rsid w:val="00A91E88"/>
    <w:rsid w:val="00AA30A7"/>
    <w:rsid w:val="00AB1506"/>
    <w:rsid w:val="00AB4D81"/>
    <w:rsid w:val="00AC1A18"/>
    <w:rsid w:val="00AC6975"/>
    <w:rsid w:val="00AD3826"/>
    <w:rsid w:val="00AD44E7"/>
    <w:rsid w:val="00AD58FF"/>
    <w:rsid w:val="00AE145A"/>
    <w:rsid w:val="00AF38B2"/>
    <w:rsid w:val="00AF511F"/>
    <w:rsid w:val="00B07A87"/>
    <w:rsid w:val="00B16F1B"/>
    <w:rsid w:val="00B22545"/>
    <w:rsid w:val="00B318AE"/>
    <w:rsid w:val="00B3303C"/>
    <w:rsid w:val="00B362C2"/>
    <w:rsid w:val="00B4528C"/>
    <w:rsid w:val="00B628DA"/>
    <w:rsid w:val="00B66A60"/>
    <w:rsid w:val="00B71013"/>
    <w:rsid w:val="00B72539"/>
    <w:rsid w:val="00B74A69"/>
    <w:rsid w:val="00B76568"/>
    <w:rsid w:val="00B809EF"/>
    <w:rsid w:val="00B84BBC"/>
    <w:rsid w:val="00B91DD7"/>
    <w:rsid w:val="00B93E7A"/>
    <w:rsid w:val="00B94AB7"/>
    <w:rsid w:val="00BB07EA"/>
    <w:rsid w:val="00BB2C1F"/>
    <w:rsid w:val="00BB4928"/>
    <w:rsid w:val="00BC3DDD"/>
    <w:rsid w:val="00BC76B3"/>
    <w:rsid w:val="00BD562B"/>
    <w:rsid w:val="00BD5BBF"/>
    <w:rsid w:val="00BF5832"/>
    <w:rsid w:val="00BF7C41"/>
    <w:rsid w:val="00C02F86"/>
    <w:rsid w:val="00C0575B"/>
    <w:rsid w:val="00C101D6"/>
    <w:rsid w:val="00C16239"/>
    <w:rsid w:val="00C2058D"/>
    <w:rsid w:val="00C2659F"/>
    <w:rsid w:val="00C43895"/>
    <w:rsid w:val="00C44C64"/>
    <w:rsid w:val="00C4711F"/>
    <w:rsid w:val="00C600A7"/>
    <w:rsid w:val="00C62A02"/>
    <w:rsid w:val="00C73538"/>
    <w:rsid w:val="00C74A78"/>
    <w:rsid w:val="00C74D4B"/>
    <w:rsid w:val="00C76779"/>
    <w:rsid w:val="00C80E63"/>
    <w:rsid w:val="00C819F7"/>
    <w:rsid w:val="00C90116"/>
    <w:rsid w:val="00C96920"/>
    <w:rsid w:val="00C97AAB"/>
    <w:rsid w:val="00CA41F0"/>
    <w:rsid w:val="00CB7A5B"/>
    <w:rsid w:val="00CC42CF"/>
    <w:rsid w:val="00CC4770"/>
    <w:rsid w:val="00CD5271"/>
    <w:rsid w:val="00CE199A"/>
    <w:rsid w:val="00D11FAC"/>
    <w:rsid w:val="00D167C2"/>
    <w:rsid w:val="00D25583"/>
    <w:rsid w:val="00D266DA"/>
    <w:rsid w:val="00D30688"/>
    <w:rsid w:val="00D32426"/>
    <w:rsid w:val="00D3797C"/>
    <w:rsid w:val="00D37BC1"/>
    <w:rsid w:val="00D43E12"/>
    <w:rsid w:val="00D440FB"/>
    <w:rsid w:val="00D50CC4"/>
    <w:rsid w:val="00D70623"/>
    <w:rsid w:val="00D84B6C"/>
    <w:rsid w:val="00D87F88"/>
    <w:rsid w:val="00D9040D"/>
    <w:rsid w:val="00D944C9"/>
    <w:rsid w:val="00DA4F0F"/>
    <w:rsid w:val="00DB71FD"/>
    <w:rsid w:val="00DD1DCF"/>
    <w:rsid w:val="00DE3174"/>
    <w:rsid w:val="00DE3893"/>
    <w:rsid w:val="00DE682B"/>
    <w:rsid w:val="00DF3F4E"/>
    <w:rsid w:val="00E03FA8"/>
    <w:rsid w:val="00E16076"/>
    <w:rsid w:val="00E254DD"/>
    <w:rsid w:val="00E41C72"/>
    <w:rsid w:val="00E43DB6"/>
    <w:rsid w:val="00E44970"/>
    <w:rsid w:val="00E51FCA"/>
    <w:rsid w:val="00E5428A"/>
    <w:rsid w:val="00E55F17"/>
    <w:rsid w:val="00E55F2A"/>
    <w:rsid w:val="00E6166E"/>
    <w:rsid w:val="00E61C7E"/>
    <w:rsid w:val="00E63433"/>
    <w:rsid w:val="00E63710"/>
    <w:rsid w:val="00E64CF1"/>
    <w:rsid w:val="00E65284"/>
    <w:rsid w:val="00E66A06"/>
    <w:rsid w:val="00E73842"/>
    <w:rsid w:val="00E7465D"/>
    <w:rsid w:val="00EB6F21"/>
    <w:rsid w:val="00EB70C8"/>
    <w:rsid w:val="00EC065E"/>
    <w:rsid w:val="00EC4004"/>
    <w:rsid w:val="00EC64ED"/>
    <w:rsid w:val="00ED1B64"/>
    <w:rsid w:val="00ED2F29"/>
    <w:rsid w:val="00ED601C"/>
    <w:rsid w:val="00EE18FF"/>
    <w:rsid w:val="00EE3E40"/>
    <w:rsid w:val="00EE499F"/>
    <w:rsid w:val="00EF1ECE"/>
    <w:rsid w:val="00EF61B2"/>
    <w:rsid w:val="00EF69B2"/>
    <w:rsid w:val="00F03C51"/>
    <w:rsid w:val="00F125DC"/>
    <w:rsid w:val="00F13D0C"/>
    <w:rsid w:val="00F2178B"/>
    <w:rsid w:val="00F22C74"/>
    <w:rsid w:val="00F22F91"/>
    <w:rsid w:val="00F41045"/>
    <w:rsid w:val="00F415F4"/>
    <w:rsid w:val="00F55492"/>
    <w:rsid w:val="00F60C88"/>
    <w:rsid w:val="00F64AF6"/>
    <w:rsid w:val="00F74B8B"/>
    <w:rsid w:val="00F83E9D"/>
    <w:rsid w:val="00F84D51"/>
    <w:rsid w:val="00F90E8B"/>
    <w:rsid w:val="00F95728"/>
    <w:rsid w:val="00F97ED2"/>
    <w:rsid w:val="00FA09B2"/>
    <w:rsid w:val="00FA63A4"/>
    <w:rsid w:val="00FB0154"/>
    <w:rsid w:val="00FB4F3A"/>
    <w:rsid w:val="00FC029B"/>
    <w:rsid w:val="00FC316B"/>
    <w:rsid w:val="00FD7591"/>
    <w:rsid w:val="00FE1293"/>
    <w:rsid w:val="00FE3C61"/>
    <w:rsid w:val="00FE682D"/>
    <w:rsid w:val="00FF27E5"/>
    <w:rsid w:val="00FF2C44"/>
    <w:rsid w:val="00FF612E"/>
    <w:rsid w:val="00FF697B"/>
    <w:rsid w:val="09D7FE14"/>
    <w:rsid w:val="0F9F6400"/>
    <w:rsid w:val="13FE4EFF"/>
    <w:rsid w:val="28573A70"/>
    <w:rsid w:val="45D6B6EF"/>
    <w:rsid w:val="4AC46E99"/>
    <w:rsid w:val="7AE5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001B1F"/>
  <w15:docId w15:val="{5F4B224B-C3A6-4C73-9DB1-3FF6990BC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48E4"/>
    <w:rPr>
      <w:rFonts w:ascii="Times New Roman" w:hAnsi="Times New Roman"/>
      <w:sz w:val="28"/>
    </w:rPr>
  </w:style>
  <w:style w:type="paragraph" w:styleId="1">
    <w:name w:val="heading 1"/>
    <w:aliases w:val="Основной"/>
    <w:basedOn w:val="a0"/>
    <w:next w:val="a"/>
    <w:link w:val="10"/>
    <w:uiPriority w:val="9"/>
    <w:qFormat/>
    <w:rsid w:val="00D167C2"/>
    <w:pPr>
      <w:spacing w:after="280"/>
      <w:jc w:val="center"/>
      <w:outlineLvl w:val="0"/>
    </w:pPr>
    <w:rPr>
      <w:b/>
      <w:sz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AD44E7"/>
    <w:pPr>
      <w:spacing w:after="0"/>
      <w:outlineLvl w:val="1"/>
    </w:pPr>
    <w:rPr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167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167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ОЙ"/>
    <w:basedOn w:val="a"/>
    <w:link w:val="a5"/>
    <w:rsid w:val="007C48E4"/>
    <w:rPr>
      <w:rFonts w:cs="Times New Roman"/>
    </w:rPr>
  </w:style>
  <w:style w:type="paragraph" w:customStyle="1" w:styleId="a0">
    <w:name w:val="Оформление ЛАБЫ"/>
    <w:basedOn w:val="a"/>
    <w:link w:val="a6"/>
    <w:qFormat/>
    <w:rsid w:val="007C48E4"/>
    <w:pPr>
      <w:spacing w:after="0" w:line="240" w:lineRule="auto"/>
      <w:ind w:firstLine="709"/>
      <w:jc w:val="both"/>
    </w:pPr>
  </w:style>
  <w:style w:type="character" w:customStyle="1" w:styleId="a5">
    <w:name w:val="ОСНОВНОЙ Знак"/>
    <w:basedOn w:val="a1"/>
    <w:link w:val="a4"/>
    <w:rsid w:val="007C48E4"/>
    <w:rPr>
      <w:rFonts w:ascii="Times New Roman" w:hAnsi="Times New Roman" w:cs="Times New Roman"/>
      <w:sz w:val="28"/>
    </w:rPr>
  </w:style>
  <w:style w:type="character" w:customStyle="1" w:styleId="10">
    <w:name w:val="Заголовок 1 Знак"/>
    <w:aliases w:val="Основной Знак"/>
    <w:basedOn w:val="a1"/>
    <w:link w:val="1"/>
    <w:uiPriority w:val="9"/>
    <w:rsid w:val="00D167C2"/>
    <w:rPr>
      <w:rFonts w:ascii="Times New Roman" w:hAnsi="Times New Roman"/>
      <w:b/>
      <w:sz w:val="32"/>
    </w:rPr>
  </w:style>
  <w:style w:type="character" w:customStyle="1" w:styleId="a6">
    <w:name w:val="Оформление ЛАБЫ Знак"/>
    <w:basedOn w:val="a1"/>
    <w:link w:val="a0"/>
    <w:rsid w:val="007C48E4"/>
    <w:rPr>
      <w:rFonts w:ascii="Times New Roman" w:hAnsi="Times New Roman"/>
      <w:sz w:val="28"/>
    </w:rPr>
  </w:style>
  <w:style w:type="paragraph" w:styleId="a7">
    <w:name w:val="No Spacing"/>
    <w:uiPriority w:val="1"/>
    <w:qFormat/>
    <w:rsid w:val="007C48E4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1"/>
    <w:link w:val="2"/>
    <w:uiPriority w:val="9"/>
    <w:rsid w:val="00AD44E7"/>
    <w:rPr>
      <w:rFonts w:ascii="Times New Roman" w:hAnsi="Times New Roman"/>
      <w:b/>
      <w:sz w:val="28"/>
    </w:rPr>
  </w:style>
  <w:style w:type="paragraph" w:styleId="a8">
    <w:name w:val="header"/>
    <w:basedOn w:val="a"/>
    <w:link w:val="a9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BC3DDD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BC3DDD"/>
    <w:rPr>
      <w:rFonts w:ascii="Times New Roman" w:hAnsi="Times New Roman"/>
      <w:sz w:val="28"/>
    </w:rPr>
  </w:style>
  <w:style w:type="paragraph" w:styleId="ac">
    <w:name w:val="List Paragraph"/>
    <w:basedOn w:val="a"/>
    <w:uiPriority w:val="34"/>
    <w:qFormat/>
    <w:rsid w:val="00964F4B"/>
    <w:pPr>
      <w:ind w:left="720"/>
      <w:contextualSpacing/>
    </w:pPr>
  </w:style>
  <w:style w:type="paragraph" w:styleId="ad">
    <w:name w:val="TOC Heading"/>
    <w:basedOn w:val="1"/>
    <w:next w:val="a"/>
    <w:uiPriority w:val="39"/>
    <w:unhideWhenUsed/>
    <w:qFormat/>
    <w:rsid w:val="00964F4B"/>
    <w:pPr>
      <w:keepNext/>
      <w:keepLines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E682D"/>
    <w:pPr>
      <w:framePr w:hSpace="180" w:wrap="around" w:vAnchor="text" w:hAnchor="margin" w:y="33"/>
      <w:tabs>
        <w:tab w:val="right" w:leader="dot" w:pos="10478"/>
      </w:tabs>
      <w:spacing w:after="0" w:line="240" w:lineRule="auto"/>
      <w:jc w:val="both"/>
    </w:pPr>
  </w:style>
  <w:style w:type="character" w:styleId="ae">
    <w:name w:val="Hyperlink"/>
    <w:basedOn w:val="a1"/>
    <w:uiPriority w:val="99"/>
    <w:unhideWhenUsed/>
    <w:rsid w:val="00964F4B"/>
    <w:rPr>
      <w:color w:val="0563C1" w:themeColor="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E542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uiPriority w:val="99"/>
    <w:semiHidden/>
    <w:rsid w:val="00E5428A"/>
    <w:rPr>
      <w:rFonts w:ascii="Tahoma" w:hAnsi="Tahoma" w:cs="Tahoma"/>
      <w:sz w:val="16"/>
      <w:szCs w:val="16"/>
    </w:rPr>
  </w:style>
  <w:style w:type="paragraph" w:styleId="21">
    <w:name w:val="toc 2"/>
    <w:basedOn w:val="a"/>
    <w:next w:val="a"/>
    <w:autoRedefine/>
    <w:uiPriority w:val="39"/>
    <w:unhideWhenUsed/>
    <w:rsid w:val="00FE682D"/>
    <w:pPr>
      <w:spacing w:after="0" w:line="240" w:lineRule="auto"/>
      <w:ind w:left="284"/>
      <w:jc w:val="both"/>
    </w:pPr>
  </w:style>
  <w:style w:type="character" w:customStyle="1" w:styleId="30">
    <w:name w:val="Заголовок 3 Знак"/>
    <w:basedOn w:val="a1"/>
    <w:link w:val="3"/>
    <w:uiPriority w:val="9"/>
    <w:rsid w:val="00D167C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D167C2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31">
    <w:name w:val="toc 3"/>
    <w:basedOn w:val="a"/>
    <w:next w:val="a"/>
    <w:autoRedefine/>
    <w:uiPriority w:val="39"/>
    <w:unhideWhenUsed/>
    <w:rsid w:val="00FF27E5"/>
    <w:pPr>
      <w:spacing w:after="100"/>
      <w:ind w:left="440"/>
    </w:pPr>
    <w:rPr>
      <w:rFonts w:asciiTheme="minorHAnsi" w:eastAsiaTheme="minorEastAsia" w:hAnsiTheme="minorHAnsi" w:cs="Times New Roman"/>
      <w:sz w:val="22"/>
      <w:lang w:eastAsia="ru-RU"/>
    </w:rPr>
  </w:style>
  <w:style w:type="table" w:styleId="af1">
    <w:name w:val="Table Grid"/>
    <w:basedOn w:val="a2"/>
    <w:rsid w:val="00743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itle"/>
    <w:basedOn w:val="a"/>
    <w:next w:val="a"/>
    <w:link w:val="af3"/>
    <w:uiPriority w:val="10"/>
    <w:qFormat/>
    <w:rsid w:val="004B17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Заголовок Знак"/>
    <w:basedOn w:val="a1"/>
    <w:link w:val="af2"/>
    <w:uiPriority w:val="10"/>
    <w:rsid w:val="004B1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4">
    <w:name w:val="Body Text"/>
    <w:basedOn w:val="a"/>
    <w:link w:val="af5"/>
    <w:rsid w:val="009345AC"/>
    <w:pPr>
      <w:spacing w:after="0" w:line="240" w:lineRule="auto"/>
      <w:jc w:val="both"/>
    </w:pPr>
    <w:rPr>
      <w:rFonts w:eastAsia="Times New Roman" w:cs="Times New Roman"/>
      <w:szCs w:val="20"/>
      <w:lang w:eastAsia="ru-RU"/>
    </w:rPr>
  </w:style>
  <w:style w:type="character" w:customStyle="1" w:styleId="af5">
    <w:name w:val="Основной текст Знак"/>
    <w:basedOn w:val="a1"/>
    <w:link w:val="af4"/>
    <w:rsid w:val="009345A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6">
    <w:name w:val="Body Text Indent"/>
    <w:basedOn w:val="a"/>
    <w:link w:val="af7"/>
    <w:rsid w:val="009345AC"/>
    <w:pPr>
      <w:spacing w:after="0" w:line="240" w:lineRule="auto"/>
      <w:ind w:left="6300" w:hanging="6300"/>
    </w:pPr>
    <w:rPr>
      <w:rFonts w:eastAsia="Times New Roman" w:cs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basedOn w:val="a1"/>
    <w:link w:val="af6"/>
    <w:rsid w:val="009345A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8">
    <w:name w:val="Normal (Web)"/>
    <w:basedOn w:val="a"/>
    <w:rsid w:val="009345A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table" w:customStyle="1" w:styleId="12">
    <w:name w:val="Сетка таблицы1"/>
    <w:basedOn w:val="a2"/>
    <w:next w:val="af1"/>
    <w:rsid w:val="00304E7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Unresolved Mention"/>
    <w:basedOn w:val="a1"/>
    <w:uiPriority w:val="99"/>
    <w:semiHidden/>
    <w:unhideWhenUsed/>
    <w:rsid w:val="00B4528C"/>
    <w:rPr>
      <w:color w:val="605E5C"/>
      <w:shd w:val="clear" w:color="auto" w:fill="E1DFDD"/>
    </w:rPr>
  </w:style>
  <w:style w:type="character" w:styleId="afa">
    <w:name w:val="FollowedHyperlink"/>
    <w:basedOn w:val="a1"/>
    <w:uiPriority w:val="99"/>
    <w:semiHidden/>
    <w:unhideWhenUsed/>
    <w:rsid w:val="009C0E2E"/>
    <w:rPr>
      <w:color w:val="954F72" w:themeColor="followedHyperlink"/>
      <w:u w:val="single"/>
    </w:rPr>
  </w:style>
  <w:style w:type="character" w:styleId="afb">
    <w:name w:val="Placeholder Text"/>
    <w:basedOn w:val="a1"/>
    <w:uiPriority w:val="99"/>
    <w:semiHidden/>
    <w:rsid w:val="00301186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66461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6461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6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611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6" w:space="0" w:color="A2A9B1"/>
            <w:right w:val="none" w:sz="0" w:space="0" w:color="auto"/>
          </w:divBdr>
        </w:div>
      </w:divsChild>
    </w:div>
    <w:div w:id="6869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341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6" w:space="0" w:color="A2A9B1"/>
            <w:right w:val="none" w:sz="0" w:space="0" w:color="auto"/>
          </w:divBdr>
        </w:div>
      </w:divsChild>
    </w:div>
    <w:div w:id="12254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6.jpeg"/><Relationship Id="rId2" Type="http://schemas.openxmlformats.org/officeDocument/2006/relationships/numbering" Target="numbering.xml"/><Relationship Id="rId16" Type="http://schemas.openxmlformats.org/officeDocument/2006/relationships/hyperlink" Target="https://docs.google.com/forms/d/e/1FAIpQLSfDUm_Yv_DeDso5HOoiv0HitrzN5VAdnGBFYfquWwEd10DmSw/viewform?usp=dialog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docs.google.com/forms/d/e/1FAIpQLSciEMA3dzAH22j4HDt5hLoy-CG6BJdv2CgPX9kL85BP8Qx7Jw/viewform?usp=dialog" TargetMode="External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lpDani7/Istomin-Coursework-24ISP-1" TargetMode="Externa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&#1057;%20&#1089;&#1077;&#1088;&#1074;&#1077;&#1088;&#1072;\_&#1048;&#1057;&#1055;\4&#1089;&#1077;&#1084;_&#1058;&#1077;&#1093;&#1085;&#1086;&#1083;&#1086;&#1075;&#1080;&#1103;%20&#1088;&#1072;&#1079;&#1088;&#1072;&#1073;&#1086;&#1090;&#1082;&#1080;%20&#1055;&#1054;\&#1050;&#1091;&#1088;&#1089;&#1086;&#1074;&#1072;&#1103;%20&#1088;&#1072;&#1073;&#1086;&#1090;&#1072;\&#1064;&#1072;&#1073;&#1083;&#1086;&#1085;%20&#1086;&#1092;&#1086;&#1088;&#1084;&#1083;&#1077;&#1085;&#1080;&#1103;%20&#1050;&#1056;%20&#1058;&#1056;&#1055;&#1054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2">
          <a:schemeClr val="dk1"/>
        </a:lnRef>
        <a:fillRef idx="0">
          <a:schemeClr val="dk1"/>
        </a:fillRef>
        <a:effectRef idx="1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6EB9C9-D03E-4C57-951B-A28B2D6FF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оформления КР ТРПО.dotx</Template>
  <TotalTime>2033</TotalTime>
  <Pages>13</Pages>
  <Words>2653</Words>
  <Characters>15127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Михайличенко Жанна Владимировна</dc:creator>
  <cp:lastModifiedBy>distomin8800@gmail.com</cp:lastModifiedBy>
  <cp:revision>182</cp:revision>
  <cp:lastPrinted>2020-11-23T21:13:00Z</cp:lastPrinted>
  <dcterms:created xsi:type="dcterms:W3CDTF">2026-02-10T04:00:00Z</dcterms:created>
  <dcterms:modified xsi:type="dcterms:W3CDTF">2026-06-02T18:38:00Z</dcterms:modified>
</cp:coreProperties>
</file>